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9824F8" w14:textId="25333E48" w:rsidR="005A5150" w:rsidRDefault="00766238" w:rsidP="00766238">
      <w:pPr>
        <w:pStyle w:val="Title"/>
      </w:pPr>
      <w:r>
        <w:rPr>
          <w:noProof/>
        </w:rPr>
        <w:drawing>
          <wp:anchor distT="0" distB="0" distL="114300" distR="114300" simplePos="0" relativeHeight="251677696" behindDoc="1" locked="0" layoutInCell="1" allowOverlap="1" wp14:anchorId="39E916E4" wp14:editId="402D5F98">
            <wp:simplePos x="0" y="0"/>
            <wp:positionH relativeFrom="margin">
              <wp:align>center</wp:align>
            </wp:positionH>
            <wp:positionV relativeFrom="paragraph">
              <wp:posOffset>-520065</wp:posOffset>
            </wp:positionV>
            <wp:extent cx="2224113" cy="1581150"/>
            <wp:effectExtent l="0" t="0" r="5080" b="0"/>
            <wp:wrapNone/>
            <wp:docPr id="1882227947" name="Picture 1" descr="A blue and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227947" name="Picture 1" descr="A blue and black text on a white background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4113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CF1D41" w14:textId="77777777" w:rsidR="00721CDD" w:rsidRDefault="00CA0C24" w:rsidP="00B86409">
      <w:r w:rsidRPr="0034717E"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74624" behindDoc="1" locked="1" layoutInCell="1" allowOverlap="1" wp14:anchorId="1D19E2BA" wp14:editId="051BC22E">
                <wp:simplePos x="0" y="0"/>
                <wp:positionH relativeFrom="column">
                  <wp:posOffset>0</wp:posOffset>
                </wp:positionH>
                <mc:AlternateContent>
                  <mc:Choice Requires="wp14">
                    <wp:positionV relativeFrom="page">
                      <wp14:pctPosVOffset>93000</wp14:pctPosVOffset>
                    </wp:positionV>
                  </mc:Choice>
                  <mc:Fallback>
                    <wp:positionV relativeFrom="page">
                      <wp:posOffset>9354185</wp:posOffset>
                    </wp:positionV>
                  </mc:Fallback>
                </mc:AlternateContent>
                <wp:extent cx="6400800" cy="329184"/>
                <wp:effectExtent l="0" t="19050" r="19050" b="33020"/>
                <wp:wrapNone/>
                <wp:docPr id="16" name="Group 1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329184"/>
                          <a:chOff x="0" y="0"/>
                          <a:chExt cx="6400800" cy="330200"/>
                        </a:xfrm>
                      </wpg:grpSpPr>
                      <wps:wsp>
                        <wps:cNvPr id="2" name="Line 2"/>
                        <wps:cNvCnPr>
                          <a:cxnSpLocks noChangeShapeType="1"/>
                        </wps:cNvCnPr>
                        <wps:spPr bwMode="auto">
                          <a:xfrm>
                            <a:off x="0" y="161925"/>
                            <a:ext cx="640080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chemeClr val="accent1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25400" dir="5400000" algn="ctr" rotWithShape="0">
                                    <a:srgbClr val="808080">
                                      <a:alpha val="35001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" name="AutoShape 1"/>
                        <wps:cNvSpPr>
                          <a:spLocks noChangeArrowheads="1"/>
                        </wps:cNvSpPr>
                        <wps:spPr bwMode="auto">
                          <a:xfrm>
                            <a:off x="3038475" y="0"/>
                            <a:ext cx="330200" cy="330200"/>
                          </a:xfrm>
                          <a:prstGeom prst="diamond">
                            <a:avLst/>
                          </a:prstGeom>
                          <a:solidFill>
                            <a:schemeClr val="accent2"/>
                          </a:solidFill>
                          <a:ln w="2540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25400" dir="5400000" algn="ctr" rotWithShape="0">
                                    <a:srgbClr val="808080">
                                      <a:alpha val="35001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1D33517" w14:textId="586902DF" w:rsidR="00CA0C24" w:rsidRPr="007566DD" w:rsidRDefault="00CA0C24" w:rsidP="00CA0C24">
                              <w:pPr>
                                <w:pStyle w:val="Footer"/>
                              </w:pPr>
                              <w:r w:rsidRPr="007566DD">
                                <w:fldChar w:fldCharType="begin"/>
                              </w:r>
                              <w:r w:rsidRPr="007566DD">
                                <w:instrText xml:space="preserve"> PAGE   \* MERGEFORMAT </w:instrText>
                              </w:r>
                              <w:r w:rsidRPr="007566DD">
                                <w:fldChar w:fldCharType="separate"/>
                              </w:r>
                              <w:r w:rsidR="00766238">
                                <w:rPr>
                                  <w:noProof/>
                                </w:rPr>
                                <w:t>1</w:t>
                              </w:r>
                              <w:r w:rsidRPr="007566DD"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D19E2BA" id="Group 16" o:spid="_x0000_s1026" alt="&quot;&quot;" style="position:absolute;margin-left:0;margin-top:0;width:7in;height:25.9pt;z-index:-251641856;mso-top-percent:930;mso-position-vertical-relative:page;mso-top-percent:930;mso-height-relative:margin" coordsize="64008,33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">
                <v:line id="Line 2" o:spid="_x0000_s1027" style="position:absolute;visibility:visible;mso-wrap-style:square" from="0,1619" to="64008,16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" strokecolor="#00b0f0 [3204]" strokeweight="1pt">
                  <v:shadow opacity="22938f" offset="0"/>
                </v:line>
                <v:shapetype id="_x0000_t4" coordsize="21600,21600" o:spt="4" path="m10800,l,10800,10800,21600,21600,10800xe">
                  <v:stroke joinstyle="miter"/>
                  <v:path gradientshapeok="t" o:connecttype="rect" textboxrect="5400,5400,16200,16200"/>
                </v:shapetype>
                <v:shape id="AutoShape 1" o:spid="_x0000_s1028" type="#_x0000_t4" style="position:absolute;left:30384;width:3302;height:33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" fillcolor="#00759e [3205]" strokecolor="white [3212]" strokeweight="2pt">
                  <v:shadow opacity="22938f" offset="0"/>
                  <v:textbox inset="0,0,0,0">
                    <w:txbxContent>
                      <w:p w14:paraId="11D33517" w14:textId="586902DF" w:rsidR="00CA0C24" w:rsidRPr="007566DD" w:rsidRDefault="00CA0C24" w:rsidP="00CA0C24">
                        <w:pPr>
                          <w:pStyle w:val="Footer"/>
                        </w:pPr>
                        <w:r w:rsidRPr="007566DD">
                          <w:fldChar w:fldCharType="begin"/>
                        </w:r>
                        <w:r w:rsidRPr="007566DD">
                          <w:instrText xml:space="preserve"> PAGE   \* MERGEFORMAT </w:instrText>
                        </w:r>
                        <w:r w:rsidRPr="007566DD">
                          <w:fldChar w:fldCharType="separate"/>
                        </w:r>
                        <w:r w:rsidR="00766238">
                          <w:rPr>
                            <w:noProof/>
                          </w:rPr>
                          <w:t>1</w:t>
                        </w:r>
                        <w:r w:rsidRPr="007566DD">
                          <w:fldChar w:fldCharType="end"/>
                        </w:r>
                      </w:p>
                    </w:txbxContent>
                  </v:textbox>
                </v:shape>
                <w10:wrap anchory="page"/>
                <w10:anchorlock/>
              </v:group>
            </w:pict>
          </mc:Fallback>
        </mc:AlternateContent>
      </w:r>
    </w:p>
    <w:tbl>
      <w:tblPr>
        <w:tblStyle w:val="TableGrid"/>
        <w:tblW w:w="5000" w:type="pct"/>
        <w:tblBorders>
          <w:top w:val="single" w:sz="4" w:space="0" w:color="00B0F0" w:themeColor="accent1"/>
          <w:left w:val="none" w:sz="0" w:space="0" w:color="auto"/>
          <w:bottom w:val="single" w:sz="4" w:space="0" w:color="00B0F0" w:themeColor="accent1"/>
          <w:right w:val="none" w:sz="0" w:space="0" w:color="auto"/>
          <w:insideH w:val="single" w:sz="4" w:space="0" w:color="00B0F0" w:themeColor="accent1"/>
          <w:insideV w:val="none" w:sz="0" w:space="0" w:color="auto"/>
        </w:tblBorders>
        <w:tblLook w:val="0620" w:firstRow="1" w:lastRow="0" w:firstColumn="0" w:lastColumn="0" w:noHBand="1" w:noVBand="1"/>
        <w:tblCaption w:val="List of people with whom to share papers"/>
        <w:tblDescription w:val="A list of people such as financial advisors, attorneys etc. with whom to share important documents."/>
      </w:tblPr>
      <w:tblGrid>
        <w:gridCol w:w="360"/>
        <w:gridCol w:w="6322"/>
        <w:gridCol w:w="3398"/>
      </w:tblGrid>
      <w:tr w:rsidR="008E0161" w:rsidRPr="0034717E" w14:paraId="7412A9A9" w14:textId="77777777" w:rsidTr="1D7E7750">
        <w:trPr>
          <w:tblHeader/>
        </w:trPr>
        <w:tc>
          <w:tcPr>
            <w:tcW w:w="6682" w:type="dxa"/>
            <w:gridSpan w:val="2"/>
            <w:tcBorders>
              <w:top w:val="single" w:sz="18" w:space="0" w:color="00759E" w:themeColor="accent5"/>
              <w:bottom w:val="single" w:sz="18" w:space="0" w:color="00759E" w:themeColor="accent5"/>
            </w:tcBorders>
          </w:tcPr>
          <w:p w14:paraId="63A21450" w14:textId="24FA77F9" w:rsidR="008E0161" w:rsidRPr="0034717E" w:rsidRDefault="00766238" w:rsidP="0034717E">
            <w:pPr>
              <w:pStyle w:val="Tablehead"/>
            </w:pPr>
            <w:r>
              <w:t>Print Name</w:t>
            </w:r>
          </w:p>
        </w:tc>
        <w:tc>
          <w:tcPr>
            <w:tcW w:w="3398" w:type="dxa"/>
            <w:tcBorders>
              <w:top w:val="single" w:sz="18" w:space="0" w:color="00759E" w:themeColor="accent5"/>
              <w:bottom w:val="single" w:sz="18" w:space="0" w:color="00759E" w:themeColor="accent5"/>
            </w:tcBorders>
          </w:tcPr>
          <w:p w14:paraId="5BF228C3" w14:textId="7D5395F9" w:rsidR="008E0161" w:rsidRPr="0034717E" w:rsidRDefault="00766238" w:rsidP="0034717E">
            <w:pPr>
              <w:pStyle w:val="Tablehead"/>
            </w:pPr>
            <w:r>
              <w:t>Intent to Return</w:t>
            </w:r>
          </w:p>
        </w:tc>
      </w:tr>
      <w:tr w:rsidR="008E0161" w14:paraId="66B5AE55" w14:textId="77777777" w:rsidTr="1D7E7750">
        <w:tc>
          <w:tcPr>
            <w:tcW w:w="360" w:type="dxa"/>
            <w:tcBorders>
              <w:top w:val="single" w:sz="18" w:space="0" w:color="00759E" w:themeColor="accent5"/>
              <w:left w:val="single" w:sz="8" w:space="0" w:color="00B0F0" w:themeColor="accent1"/>
              <w:right w:val="single" w:sz="8" w:space="0" w:color="00B0F0" w:themeColor="accent1"/>
            </w:tcBorders>
          </w:tcPr>
          <w:p w14:paraId="0B03BD05" w14:textId="77777777" w:rsidR="008E0161" w:rsidRDefault="008E0161" w:rsidP="0034717E"/>
        </w:tc>
        <w:tc>
          <w:tcPr>
            <w:tcW w:w="6322" w:type="dxa"/>
            <w:tcBorders>
              <w:top w:val="single" w:sz="18" w:space="0" w:color="00759E" w:themeColor="accent5"/>
              <w:left w:val="single" w:sz="8" w:space="0" w:color="00B0F0" w:themeColor="accent1"/>
            </w:tcBorders>
          </w:tcPr>
          <w:p w14:paraId="29772FC6" w14:textId="68F87495" w:rsidR="008E0161" w:rsidRDefault="008E0161" w:rsidP="0034717E"/>
        </w:tc>
        <w:tc>
          <w:tcPr>
            <w:tcW w:w="3398" w:type="dxa"/>
            <w:tcBorders>
              <w:top w:val="single" w:sz="18" w:space="0" w:color="00759E" w:themeColor="accent5"/>
            </w:tcBorders>
          </w:tcPr>
          <w:p w14:paraId="5C70994B" w14:textId="35471AE8" w:rsidR="008E0161" w:rsidRPr="00AE5E9B" w:rsidRDefault="008E0161" w:rsidP="0034717E"/>
        </w:tc>
      </w:tr>
      <w:tr w:rsidR="008E0161" w14:paraId="777BE3BA" w14:textId="77777777" w:rsidTr="1D7E7750">
        <w:tc>
          <w:tcPr>
            <w:tcW w:w="360" w:type="dxa"/>
            <w:tcBorders>
              <w:left w:val="single" w:sz="8" w:space="0" w:color="00B0F0" w:themeColor="accent1"/>
              <w:bottom w:val="single" w:sz="4" w:space="0" w:color="00B0F0" w:themeColor="accent1"/>
              <w:right w:val="single" w:sz="8" w:space="0" w:color="00B0F0" w:themeColor="accent1"/>
            </w:tcBorders>
          </w:tcPr>
          <w:p w14:paraId="62EDD5C8" w14:textId="77777777" w:rsidR="008E0161" w:rsidRDefault="008E0161" w:rsidP="0034717E"/>
        </w:tc>
        <w:tc>
          <w:tcPr>
            <w:tcW w:w="6322" w:type="dxa"/>
            <w:tcBorders>
              <w:left w:val="single" w:sz="8" w:space="0" w:color="00B0F0" w:themeColor="accent1"/>
            </w:tcBorders>
          </w:tcPr>
          <w:p w14:paraId="592F50DE" w14:textId="31400F99" w:rsidR="008E0161" w:rsidRDefault="008E0161" w:rsidP="0034717E"/>
        </w:tc>
        <w:tc>
          <w:tcPr>
            <w:tcW w:w="3398" w:type="dxa"/>
          </w:tcPr>
          <w:p w14:paraId="073E2E1E" w14:textId="39DA901A" w:rsidR="008E0161" w:rsidRDefault="008E0161" w:rsidP="0034717E"/>
        </w:tc>
      </w:tr>
      <w:tr w:rsidR="008E0161" w14:paraId="28077C32" w14:textId="77777777" w:rsidTr="1D7E7750">
        <w:tc>
          <w:tcPr>
            <w:tcW w:w="360" w:type="dxa"/>
            <w:tcBorders>
              <w:left w:val="single" w:sz="8" w:space="0" w:color="00B0F0" w:themeColor="accent1"/>
              <w:right w:val="single" w:sz="8" w:space="0" w:color="00B0F0" w:themeColor="accent1"/>
            </w:tcBorders>
          </w:tcPr>
          <w:p w14:paraId="66DC4490" w14:textId="77777777" w:rsidR="008E0161" w:rsidRDefault="008E0161" w:rsidP="0034717E"/>
        </w:tc>
        <w:tc>
          <w:tcPr>
            <w:tcW w:w="6322" w:type="dxa"/>
            <w:tcBorders>
              <w:left w:val="single" w:sz="8" w:space="0" w:color="00B0F0" w:themeColor="accent1"/>
            </w:tcBorders>
          </w:tcPr>
          <w:p w14:paraId="2B3F3B08" w14:textId="2CB06D8A" w:rsidR="008E0161" w:rsidRDefault="008E0161" w:rsidP="0034717E"/>
        </w:tc>
        <w:tc>
          <w:tcPr>
            <w:tcW w:w="3398" w:type="dxa"/>
          </w:tcPr>
          <w:p w14:paraId="33C858E8" w14:textId="0A8CE647" w:rsidR="008E0161" w:rsidRDefault="008E0161" w:rsidP="0034717E"/>
        </w:tc>
      </w:tr>
      <w:tr w:rsidR="008E0161" w14:paraId="21E9417C" w14:textId="77777777" w:rsidTr="1D7E7750">
        <w:tc>
          <w:tcPr>
            <w:tcW w:w="360" w:type="dxa"/>
            <w:tcBorders>
              <w:left w:val="single" w:sz="8" w:space="0" w:color="00B0F0" w:themeColor="accent1"/>
              <w:right w:val="single" w:sz="8" w:space="0" w:color="00B0F0" w:themeColor="accent1"/>
            </w:tcBorders>
          </w:tcPr>
          <w:p w14:paraId="423461AE" w14:textId="77777777" w:rsidR="008E0161" w:rsidRDefault="008E0161" w:rsidP="0034717E"/>
        </w:tc>
        <w:tc>
          <w:tcPr>
            <w:tcW w:w="6322" w:type="dxa"/>
            <w:tcBorders>
              <w:left w:val="single" w:sz="8" w:space="0" w:color="00B0F0" w:themeColor="accent1"/>
            </w:tcBorders>
          </w:tcPr>
          <w:p w14:paraId="6E94300B" w14:textId="168632C2" w:rsidR="008E0161" w:rsidRDefault="008E0161" w:rsidP="0034717E"/>
        </w:tc>
        <w:tc>
          <w:tcPr>
            <w:tcW w:w="3398" w:type="dxa"/>
          </w:tcPr>
          <w:p w14:paraId="4603FC0C" w14:textId="7D1B6E6C" w:rsidR="008E0161" w:rsidRDefault="008E0161" w:rsidP="0034717E"/>
        </w:tc>
      </w:tr>
      <w:tr w:rsidR="008E0161" w14:paraId="12F46E9D" w14:textId="77777777" w:rsidTr="1D7E7750">
        <w:tc>
          <w:tcPr>
            <w:tcW w:w="360" w:type="dxa"/>
            <w:tcBorders>
              <w:left w:val="single" w:sz="8" w:space="0" w:color="00B0F0" w:themeColor="accent1"/>
              <w:right w:val="single" w:sz="8" w:space="0" w:color="00B0F0" w:themeColor="accent1"/>
            </w:tcBorders>
          </w:tcPr>
          <w:p w14:paraId="0C8205D2" w14:textId="77777777" w:rsidR="008E0161" w:rsidRDefault="008E0161" w:rsidP="0034717E"/>
        </w:tc>
        <w:tc>
          <w:tcPr>
            <w:tcW w:w="6322" w:type="dxa"/>
            <w:tcBorders>
              <w:left w:val="single" w:sz="8" w:space="0" w:color="00B0F0" w:themeColor="accent1"/>
            </w:tcBorders>
          </w:tcPr>
          <w:p w14:paraId="7325FF9C" w14:textId="5FE09D47" w:rsidR="008E0161" w:rsidRDefault="008E0161" w:rsidP="0034717E"/>
        </w:tc>
        <w:tc>
          <w:tcPr>
            <w:tcW w:w="3398" w:type="dxa"/>
          </w:tcPr>
          <w:p w14:paraId="13CBF7F7" w14:textId="362D27A4" w:rsidR="008E0161" w:rsidRDefault="008E0161" w:rsidP="0034717E"/>
        </w:tc>
      </w:tr>
      <w:tr w:rsidR="008E0161" w14:paraId="0ED07D42" w14:textId="77777777" w:rsidTr="1D7E7750">
        <w:tc>
          <w:tcPr>
            <w:tcW w:w="360" w:type="dxa"/>
            <w:tcBorders>
              <w:left w:val="single" w:sz="8" w:space="0" w:color="00B0F0" w:themeColor="accent1"/>
              <w:right w:val="single" w:sz="8" w:space="0" w:color="00B0F0" w:themeColor="accent1"/>
            </w:tcBorders>
          </w:tcPr>
          <w:p w14:paraId="46443322" w14:textId="77777777" w:rsidR="008E0161" w:rsidRDefault="008E0161" w:rsidP="0034717E"/>
        </w:tc>
        <w:tc>
          <w:tcPr>
            <w:tcW w:w="6322" w:type="dxa"/>
            <w:tcBorders>
              <w:left w:val="single" w:sz="8" w:space="0" w:color="00B0F0" w:themeColor="accent1"/>
            </w:tcBorders>
          </w:tcPr>
          <w:p w14:paraId="416A7EBC" w14:textId="7AFCA649" w:rsidR="008E0161" w:rsidRDefault="008E0161" w:rsidP="0034717E"/>
        </w:tc>
        <w:tc>
          <w:tcPr>
            <w:tcW w:w="3398" w:type="dxa"/>
          </w:tcPr>
          <w:p w14:paraId="2D8CD4E7" w14:textId="5569B7F7" w:rsidR="008E0161" w:rsidRDefault="008E0161" w:rsidP="0034717E"/>
        </w:tc>
      </w:tr>
      <w:tr w:rsidR="008E0161" w14:paraId="28281955" w14:textId="77777777" w:rsidTr="1D7E7750">
        <w:tc>
          <w:tcPr>
            <w:tcW w:w="360" w:type="dxa"/>
            <w:tcBorders>
              <w:left w:val="single" w:sz="8" w:space="0" w:color="00B0F0" w:themeColor="accent1"/>
              <w:right w:val="single" w:sz="8" w:space="0" w:color="00B0F0" w:themeColor="accent1"/>
            </w:tcBorders>
          </w:tcPr>
          <w:p w14:paraId="6F62108F" w14:textId="77777777" w:rsidR="008E0161" w:rsidRDefault="008E0161" w:rsidP="0034717E"/>
        </w:tc>
        <w:tc>
          <w:tcPr>
            <w:tcW w:w="6322" w:type="dxa"/>
            <w:tcBorders>
              <w:left w:val="single" w:sz="8" w:space="0" w:color="00B0F0" w:themeColor="accent1"/>
            </w:tcBorders>
          </w:tcPr>
          <w:p w14:paraId="20223802" w14:textId="7FFF242B" w:rsidR="008E0161" w:rsidRDefault="008E0161" w:rsidP="00DB73DC"/>
        </w:tc>
        <w:tc>
          <w:tcPr>
            <w:tcW w:w="3398" w:type="dxa"/>
          </w:tcPr>
          <w:p w14:paraId="5BCB7A85" w14:textId="5CA3CED4" w:rsidR="008E0161" w:rsidRDefault="008E0161" w:rsidP="0034717E"/>
        </w:tc>
      </w:tr>
      <w:tr w:rsidR="008E0161" w14:paraId="5BAE804B" w14:textId="77777777" w:rsidTr="1D7E7750">
        <w:tc>
          <w:tcPr>
            <w:tcW w:w="360" w:type="dxa"/>
            <w:tcBorders>
              <w:left w:val="single" w:sz="8" w:space="0" w:color="00B0F0" w:themeColor="accent1"/>
              <w:bottom w:val="single" w:sz="4" w:space="0" w:color="00B0F0" w:themeColor="accent1"/>
              <w:right w:val="single" w:sz="8" w:space="0" w:color="00B0F0" w:themeColor="accent1"/>
            </w:tcBorders>
          </w:tcPr>
          <w:p w14:paraId="2560A3A1" w14:textId="77777777" w:rsidR="008E0161" w:rsidRDefault="008E0161" w:rsidP="0034717E"/>
        </w:tc>
        <w:tc>
          <w:tcPr>
            <w:tcW w:w="6322" w:type="dxa"/>
            <w:tcBorders>
              <w:left w:val="single" w:sz="8" w:space="0" w:color="00B0F0" w:themeColor="accent1"/>
            </w:tcBorders>
          </w:tcPr>
          <w:p w14:paraId="0772117D" w14:textId="1EB2E1C6" w:rsidR="008E0161" w:rsidRPr="005844B1" w:rsidRDefault="008E0161" w:rsidP="0034717E"/>
        </w:tc>
        <w:tc>
          <w:tcPr>
            <w:tcW w:w="3398" w:type="dxa"/>
          </w:tcPr>
          <w:p w14:paraId="3E158C27" w14:textId="24F3F158" w:rsidR="008E0161" w:rsidRDefault="008E0161" w:rsidP="0034717E"/>
        </w:tc>
      </w:tr>
      <w:tr w:rsidR="008E0161" w14:paraId="693F17CD" w14:textId="77777777" w:rsidTr="1D7E7750">
        <w:tc>
          <w:tcPr>
            <w:tcW w:w="360" w:type="dxa"/>
            <w:tcBorders>
              <w:left w:val="single" w:sz="8" w:space="0" w:color="00B0F0" w:themeColor="accent1"/>
              <w:right w:val="single" w:sz="8" w:space="0" w:color="00B0F0" w:themeColor="accent1"/>
            </w:tcBorders>
          </w:tcPr>
          <w:p w14:paraId="507CAC10" w14:textId="77777777" w:rsidR="008E0161" w:rsidRDefault="008E0161" w:rsidP="0034717E"/>
        </w:tc>
        <w:tc>
          <w:tcPr>
            <w:tcW w:w="6322" w:type="dxa"/>
            <w:tcBorders>
              <w:left w:val="single" w:sz="8" w:space="0" w:color="00B0F0" w:themeColor="accent1"/>
            </w:tcBorders>
          </w:tcPr>
          <w:p w14:paraId="59E1D474" w14:textId="24A17E74" w:rsidR="008E0161" w:rsidRDefault="008E0161" w:rsidP="0034717E"/>
        </w:tc>
        <w:tc>
          <w:tcPr>
            <w:tcW w:w="3398" w:type="dxa"/>
          </w:tcPr>
          <w:p w14:paraId="47A03C88" w14:textId="7C7A82B1" w:rsidR="008E0161" w:rsidRDefault="008E0161" w:rsidP="0034717E"/>
        </w:tc>
      </w:tr>
      <w:tr w:rsidR="008E0161" w14:paraId="10ED7EAF" w14:textId="77777777" w:rsidTr="1D7E7750">
        <w:tc>
          <w:tcPr>
            <w:tcW w:w="360" w:type="dxa"/>
            <w:tcBorders>
              <w:left w:val="single" w:sz="8" w:space="0" w:color="00B0F0" w:themeColor="accent1"/>
              <w:right w:val="single" w:sz="8" w:space="0" w:color="00B0F0" w:themeColor="accent1"/>
            </w:tcBorders>
          </w:tcPr>
          <w:p w14:paraId="348110FB" w14:textId="77777777" w:rsidR="008E0161" w:rsidRDefault="008E0161" w:rsidP="0034717E"/>
        </w:tc>
        <w:tc>
          <w:tcPr>
            <w:tcW w:w="6322" w:type="dxa"/>
            <w:tcBorders>
              <w:left w:val="single" w:sz="8" w:space="0" w:color="00B0F0" w:themeColor="accent1"/>
            </w:tcBorders>
          </w:tcPr>
          <w:p w14:paraId="56752A2D" w14:textId="7D359881" w:rsidR="008E0161" w:rsidRDefault="008E0161" w:rsidP="0034717E"/>
        </w:tc>
        <w:tc>
          <w:tcPr>
            <w:tcW w:w="3398" w:type="dxa"/>
          </w:tcPr>
          <w:p w14:paraId="67DFD4A4" w14:textId="3A3F5DAE" w:rsidR="008E0161" w:rsidRDefault="008E0161" w:rsidP="0034717E"/>
        </w:tc>
      </w:tr>
      <w:tr w:rsidR="008E0161" w14:paraId="7AE4F35E" w14:textId="77777777" w:rsidTr="1D7E7750">
        <w:tc>
          <w:tcPr>
            <w:tcW w:w="360" w:type="dxa"/>
            <w:tcBorders>
              <w:left w:val="single" w:sz="8" w:space="0" w:color="00B0F0" w:themeColor="accent1"/>
              <w:right w:val="single" w:sz="8" w:space="0" w:color="00B0F0" w:themeColor="accent1"/>
            </w:tcBorders>
          </w:tcPr>
          <w:p w14:paraId="0221B0A8" w14:textId="77777777" w:rsidR="008E0161" w:rsidRDefault="008E0161" w:rsidP="0034717E"/>
        </w:tc>
        <w:tc>
          <w:tcPr>
            <w:tcW w:w="6322" w:type="dxa"/>
            <w:tcBorders>
              <w:left w:val="single" w:sz="8" w:space="0" w:color="00B0F0" w:themeColor="accent1"/>
            </w:tcBorders>
          </w:tcPr>
          <w:p w14:paraId="6182CF88" w14:textId="6276B9C0" w:rsidR="008E0161" w:rsidRDefault="008E0161" w:rsidP="0034717E"/>
        </w:tc>
        <w:tc>
          <w:tcPr>
            <w:tcW w:w="3398" w:type="dxa"/>
          </w:tcPr>
          <w:p w14:paraId="72607E94" w14:textId="529774DA" w:rsidR="008E0161" w:rsidRDefault="008E0161" w:rsidP="0034717E"/>
        </w:tc>
      </w:tr>
      <w:tr w:rsidR="008E0161" w14:paraId="0AF44350" w14:textId="77777777" w:rsidTr="1D7E7750">
        <w:tc>
          <w:tcPr>
            <w:tcW w:w="360" w:type="dxa"/>
            <w:tcBorders>
              <w:left w:val="single" w:sz="8" w:space="0" w:color="00B0F0" w:themeColor="accent1"/>
              <w:right w:val="single" w:sz="8" w:space="0" w:color="00B0F0" w:themeColor="accent1"/>
            </w:tcBorders>
          </w:tcPr>
          <w:p w14:paraId="3C5943E0" w14:textId="77777777" w:rsidR="008E0161" w:rsidRDefault="008E0161" w:rsidP="0034717E"/>
        </w:tc>
        <w:tc>
          <w:tcPr>
            <w:tcW w:w="6322" w:type="dxa"/>
            <w:tcBorders>
              <w:left w:val="single" w:sz="8" w:space="0" w:color="00B0F0" w:themeColor="accent1"/>
            </w:tcBorders>
          </w:tcPr>
          <w:p w14:paraId="478DC36A" w14:textId="06D909D7" w:rsidR="008E0161" w:rsidRDefault="008E0161" w:rsidP="0034717E"/>
        </w:tc>
        <w:tc>
          <w:tcPr>
            <w:tcW w:w="3398" w:type="dxa"/>
          </w:tcPr>
          <w:p w14:paraId="248E8796" w14:textId="5D711179" w:rsidR="008E0161" w:rsidRDefault="008E0161" w:rsidP="0034717E"/>
        </w:tc>
      </w:tr>
      <w:tr w:rsidR="008E0161" w14:paraId="4256B217" w14:textId="77777777" w:rsidTr="1D7E7750">
        <w:tc>
          <w:tcPr>
            <w:tcW w:w="360" w:type="dxa"/>
            <w:tcBorders>
              <w:left w:val="single" w:sz="8" w:space="0" w:color="00B0F0" w:themeColor="accent1"/>
              <w:right w:val="single" w:sz="8" w:space="0" w:color="00B0F0" w:themeColor="accent1"/>
            </w:tcBorders>
          </w:tcPr>
          <w:p w14:paraId="57C701EB" w14:textId="77777777" w:rsidR="008E0161" w:rsidRDefault="008E0161" w:rsidP="0034717E"/>
        </w:tc>
        <w:tc>
          <w:tcPr>
            <w:tcW w:w="6322" w:type="dxa"/>
            <w:tcBorders>
              <w:left w:val="single" w:sz="8" w:space="0" w:color="00B0F0" w:themeColor="accent1"/>
            </w:tcBorders>
          </w:tcPr>
          <w:p w14:paraId="08A17482" w14:textId="3B2F31B8" w:rsidR="008E0161" w:rsidRDefault="008E0161" w:rsidP="0034717E"/>
        </w:tc>
        <w:tc>
          <w:tcPr>
            <w:tcW w:w="3398" w:type="dxa"/>
          </w:tcPr>
          <w:p w14:paraId="34FF546D" w14:textId="382B4390" w:rsidR="008E0161" w:rsidRDefault="008E0161" w:rsidP="0034717E"/>
        </w:tc>
      </w:tr>
      <w:tr w:rsidR="008E0161" w14:paraId="59FFB87E" w14:textId="77777777" w:rsidTr="1D7E7750">
        <w:tc>
          <w:tcPr>
            <w:tcW w:w="360" w:type="dxa"/>
            <w:tcBorders>
              <w:left w:val="single" w:sz="8" w:space="0" w:color="00B0F0" w:themeColor="accent1"/>
              <w:right w:val="single" w:sz="8" w:space="0" w:color="00B0F0" w:themeColor="accent1"/>
            </w:tcBorders>
          </w:tcPr>
          <w:p w14:paraId="12FAE3B1" w14:textId="77777777" w:rsidR="008E0161" w:rsidRDefault="008E0161" w:rsidP="0034717E"/>
        </w:tc>
        <w:tc>
          <w:tcPr>
            <w:tcW w:w="6322" w:type="dxa"/>
            <w:tcBorders>
              <w:left w:val="single" w:sz="8" w:space="0" w:color="00B0F0" w:themeColor="accent1"/>
            </w:tcBorders>
          </w:tcPr>
          <w:p w14:paraId="3DFDADC8" w14:textId="3E602F86" w:rsidR="008E0161" w:rsidRDefault="008E0161" w:rsidP="0034717E"/>
        </w:tc>
        <w:tc>
          <w:tcPr>
            <w:tcW w:w="3398" w:type="dxa"/>
          </w:tcPr>
          <w:p w14:paraId="48009923" w14:textId="23A44305" w:rsidR="008E0161" w:rsidRDefault="008E0161" w:rsidP="0034717E"/>
        </w:tc>
      </w:tr>
      <w:tr w:rsidR="008E0161" w14:paraId="095FF581" w14:textId="77777777" w:rsidTr="1D7E7750">
        <w:tc>
          <w:tcPr>
            <w:tcW w:w="360" w:type="dxa"/>
            <w:tcBorders>
              <w:left w:val="single" w:sz="8" w:space="0" w:color="00B0F0" w:themeColor="accent1"/>
              <w:right w:val="single" w:sz="8" w:space="0" w:color="00B0F0" w:themeColor="accent1"/>
            </w:tcBorders>
          </w:tcPr>
          <w:p w14:paraId="42559F60" w14:textId="77777777" w:rsidR="008E0161" w:rsidRDefault="008E0161" w:rsidP="0034717E"/>
        </w:tc>
        <w:tc>
          <w:tcPr>
            <w:tcW w:w="6322" w:type="dxa"/>
            <w:tcBorders>
              <w:left w:val="single" w:sz="8" w:space="0" w:color="00B0F0" w:themeColor="accent1"/>
            </w:tcBorders>
          </w:tcPr>
          <w:p w14:paraId="69D00B67" w14:textId="00CA5483" w:rsidR="008E0161" w:rsidRDefault="008E0161" w:rsidP="0034717E"/>
        </w:tc>
        <w:tc>
          <w:tcPr>
            <w:tcW w:w="3398" w:type="dxa"/>
          </w:tcPr>
          <w:p w14:paraId="6D524CFA" w14:textId="367648E6" w:rsidR="008E0161" w:rsidRDefault="008E0161" w:rsidP="0034717E"/>
        </w:tc>
      </w:tr>
      <w:tr w:rsidR="008E0161" w14:paraId="32EC196A" w14:textId="77777777" w:rsidTr="1D7E7750">
        <w:tc>
          <w:tcPr>
            <w:tcW w:w="360" w:type="dxa"/>
            <w:tcBorders>
              <w:left w:val="single" w:sz="8" w:space="0" w:color="00B0F0" w:themeColor="accent1"/>
              <w:right w:val="single" w:sz="8" w:space="0" w:color="00B0F0" w:themeColor="accent1"/>
            </w:tcBorders>
          </w:tcPr>
          <w:p w14:paraId="415A11E2" w14:textId="77777777" w:rsidR="008E0161" w:rsidRDefault="008E0161" w:rsidP="0034717E"/>
        </w:tc>
        <w:tc>
          <w:tcPr>
            <w:tcW w:w="6322" w:type="dxa"/>
            <w:tcBorders>
              <w:left w:val="single" w:sz="8" w:space="0" w:color="00B0F0" w:themeColor="accent1"/>
            </w:tcBorders>
          </w:tcPr>
          <w:p w14:paraId="376CD189" w14:textId="4CB9A8BA" w:rsidR="008E0161" w:rsidRDefault="008E0161" w:rsidP="0034717E"/>
        </w:tc>
        <w:tc>
          <w:tcPr>
            <w:tcW w:w="3398" w:type="dxa"/>
          </w:tcPr>
          <w:p w14:paraId="64AF44B7" w14:textId="17D85141" w:rsidR="008E0161" w:rsidRDefault="008E0161" w:rsidP="0034717E"/>
        </w:tc>
      </w:tr>
      <w:tr w:rsidR="008E0161" w14:paraId="06AFCBC8" w14:textId="77777777" w:rsidTr="1D7E7750">
        <w:tc>
          <w:tcPr>
            <w:tcW w:w="360" w:type="dxa"/>
            <w:tcBorders>
              <w:left w:val="single" w:sz="8" w:space="0" w:color="00B0F0" w:themeColor="accent1"/>
              <w:right w:val="single" w:sz="8" w:space="0" w:color="00B0F0" w:themeColor="accent1"/>
            </w:tcBorders>
          </w:tcPr>
          <w:p w14:paraId="2697D7CB" w14:textId="77777777" w:rsidR="008E0161" w:rsidRDefault="008E0161" w:rsidP="0034717E"/>
        </w:tc>
        <w:tc>
          <w:tcPr>
            <w:tcW w:w="6322" w:type="dxa"/>
            <w:tcBorders>
              <w:left w:val="single" w:sz="8" w:space="0" w:color="00B0F0" w:themeColor="accent1"/>
            </w:tcBorders>
          </w:tcPr>
          <w:p w14:paraId="2A3E49E2" w14:textId="30C0A088" w:rsidR="008E0161" w:rsidRDefault="008E0161" w:rsidP="0034717E"/>
        </w:tc>
        <w:tc>
          <w:tcPr>
            <w:tcW w:w="3398" w:type="dxa"/>
          </w:tcPr>
          <w:p w14:paraId="32A5335A" w14:textId="04E01CA5" w:rsidR="008E0161" w:rsidRDefault="008E0161" w:rsidP="0034717E"/>
        </w:tc>
      </w:tr>
      <w:tr w:rsidR="008E0161" w14:paraId="02C2E819" w14:textId="77777777" w:rsidTr="1D7E7750">
        <w:tc>
          <w:tcPr>
            <w:tcW w:w="360" w:type="dxa"/>
            <w:tcBorders>
              <w:left w:val="single" w:sz="8" w:space="0" w:color="00B0F0" w:themeColor="accent1"/>
              <w:right w:val="single" w:sz="8" w:space="0" w:color="00B0F0" w:themeColor="accent1"/>
            </w:tcBorders>
          </w:tcPr>
          <w:p w14:paraId="21296118" w14:textId="77777777" w:rsidR="008E0161" w:rsidRDefault="008E0161" w:rsidP="0034717E"/>
        </w:tc>
        <w:tc>
          <w:tcPr>
            <w:tcW w:w="6322" w:type="dxa"/>
            <w:tcBorders>
              <w:left w:val="single" w:sz="8" w:space="0" w:color="00B0F0" w:themeColor="accent1"/>
            </w:tcBorders>
          </w:tcPr>
          <w:p w14:paraId="4B7E9A5A" w14:textId="0CDADF64" w:rsidR="008E0161" w:rsidRDefault="008E0161" w:rsidP="0034717E"/>
        </w:tc>
        <w:tc>
          <w:tcPr>
            <w:tcW w:w="3398" w:type="dxa"/>
          </w:tcPr>
          <w:p w14:paraId="52F45738" w14:textId="0923D1CD" w:rsidR="008E0161" w:rsidRDefault="008E0161" w:rsidP="0034717E"/>
        </w:tc>
      </w:tr>
      <w:tr w:rsidR="008E0161" w14:paraId="16A30DD1" w14:textId="77777777" w:rsidTr="1D7E7750">
        <w:tc>
          <w:tcPr>
            <w:tcW w:w="360" w:type="dxa"/>
            <w:tcBorders>
              <w:left w:val="single" w:sz="8" w:space="0" w:color="00B0F0" w:themeColor="accent1"/>
              <w:right w:val="single" w:sz="8" w:space="0" w:color="00B0F0" w:themeColor="accent1"/>
            </w:tcBorders>
          </w:tcPr>
          <w:p w14:paraId="0A4EB804" w14:textId="77777777" w:rsidR="008E0161" w:rsidRDefault="008E0161" w:rsidP="0034717E"/>
        </w:tc>
        <w:tc>
          <w:tcPr>
            <w:tcW w:w="6322" w:type="dxa"/>
            <w:tcBorders>
              <w:left w:val="single" w:sz="8" w:space="0" w:color="00B0F0" w:themeColor="accent1"/>
            </w:tcBorders>
          </w:tcPr>
          <w:p w14:paraId="08F61606" w14:textId="2E0CC0CE" w:rsidR="008E0161" w:rsidRDefault="008E0161" w:rsidP="0034717E"/>
        </w:tc>
        <w:tc>
          <w:tcPr>
            <w:tcW w:w="3398" w:type="dxa"/>
          </w:tcPr>
          <w:p w14:paraId="63B7A0DC" w14:textId="301876EA" w:rsidR="008E0161" w:rsidRDefault="008E0161" w:rsidP="0034717E"/>
        </w:tc>
      </w:tr>
      <w:tr w:rsidR="008E0161" w14:paraId="2E61A2B1" w14:textId="77777777" w:rsidTr="1D7E7750">
        <w:tc>
          <w:tcPr>
            <w:tcW w:w="360" w:type="dxa"/>
            <w:tcBorders>
              <w:left w:val="single" w:sz="8" w:space="0" w:color="00B0F0" w:themeColor="accent1"/>
              <w:right w:val="single" w:sz="8" w:space="0" w:color="00B0F0" w:themeColor="accent1"/>
            </w:tcBorders>
          </w:tcPr>
          <w:p w14:paraId="0855BB1C" w14:textId="77777777" w:rsidR="008E0161" w:rsidRDefault="008E0161" w:rsidP="0034717E"/>
        </w:tc>
        <w:tc>
          <w:tcPr>
            <w:tcW w:w="6322" w:type="dxa"/>
            <w:tcBorders>
              <w:left w:val="single" w:sz="8" w:space="0" w:color="00B0F0" w:themeColor="accent1"/>
            </w:tcBorders>
          </w:tcPr>
          <w:p w14:paraId="5BF7CCC7" w14:textId="60AF8B96" w:rsidR="008E0161" w:rsidRDefault="008E0161" w:rsidP="0034717E"/>
        </w:tc>
        <w:tc>
          <w:tcPr>
            <w:tcW w:w="3398" w:type="dxa"/>
          </w:tcPr>
          <w:p w14:paraId="4C77E38E" w14:textId="4ED7E657" w:rsidR="008E0161" w:rsidRDefault="008E0161" w:rsidP="0034717E"/>
        </w:tc>
      </w:tr>
      <w:tr w:rsidR="008E0161" w14:paraId="4A8E9BFB" w14:textId="77777777" w:rsidTr="1D7E7750">
        <w:tc>
          <w:tcPr>
            <w:tcW w:w="360" w:type="dxa"/>
            <w:tcBorders>
              <w:left w:val="single" w:sz="8" w:space="0" w:color="00B0F0" w:themeColor="accent1"/>
              <w:right w:val="single" w:sz="8" w:space="0" w:color="00B0F0" w:themeColor="accent1"/>
            </w:tcBorders>
          </w:tcPr>
          <w:p w14:paraId="72AB2D8D" w14:textId="77777777" w:rsidR="008E0161" w:rsidRDefault="008E0161" w:rsidP="0034717E"/>
        </w:tc>
        <w:tc>
          <w:tcPr>
            <w:tcW w:w="6322" w:type="dxa"/>
            <w:tcBorders>
              <w:left w:val="single" w:sz="8" w:space="0" w:color="00B0F0" w:themeColor="accent1"/>
            </w:tcBorders>
          </w:tcPr>
          <w:p w14:paraId="2BFF5E7A" w14:textId="106D1407" w:rsidR="008E0161" w:rsidRDefault="008E0161" w:rsidP="0034717E"/>
        </w:tc>
        <w:tc>
          <w:tcPr>
            <w:tcW w:w="3398" w:type="dxa"/>
          </w:tcPr>
          <w:p w14:paraId="7ED849A8" w14:textId="710AA16C" w:rsidR="008E0161" w:rsidRDefault="008E0161" w:rsidP="0034717E"/>
        </w:tc>
      </w:tr>
      <w:tr w:rsidR="008E0161" w14:paraId="4408B992" w14:textId="77777777" w:rsidTr="1D7E7750">
        <w:tc>
          <w:tcPr>
            <w:tcW w:w="360" w:type="dxa"/>
            <w:tcBorders>
              <w:left w:val="single" w:sz="8" w:space="0" w:color="00B0F0" w:themeColor="accent1"/>
              <w:right w:val="single" w:sz="8" w:space="0" w:color="00B0F0" w:themeColor="accent1"/>
            </w:tcBorders>
          </w:tcPr>
          <w:p w14:paraId="5C02C007" w14:textId="77777777" w:rsidR="008E0161" w:rsidRDefault="008E0161" w:rsidP="0034717E"/>
        </w:tc>
        <w:tc>
          <w:tcPr>
            <w:tcW w:w="6322" w:type="dxa"/>
            <w:tcBorders>
              <w:left w:val="single" w:sz="8" w:space="0" w:color="00B0F0" w:themeColor="accent1"/>
            </w:tcBorders>
          </w:tcPr>
          <w:p w14:paraId="708DB032" w14:textId="077824AC" w:rsidR="008E0161" w:rsidRDefault="008E0161" w:rsidP="0034717E"/>
        </w:tc>
        <w:tc>
          <w:tcPr>
            <w:tcW w:w="3398" w:type="dxa"/>
          </w:tcPr>
          <w:p w14:paraId="06AD5E56" w14:textId="1F86E0B1" w:rsidR="008E0161" w:rsidRDefault="008E0161" w:rsidP="0034717E"/>
        </w:tc>
      </w:tr>
      <w:tr w:rsidR="008E0161" w14:paraId="4C01136C" w14:textId="77777777" w:rsidTr="1D7E7750">
        <w:tc>
          <w:tcPr>
            <w:tcW w:w="360" w:type="dxa"/>
            <w:tcBorders>
              <w:left w:val="single" w:sz="8" w:space="0" w:color="00B0F0" w:themeColor="accent1"/>
              <w:right w:val="single" w:sz="8" w:space="0" w:color="00B0F0" w:themeColor="accent1"/>
            </w:tcBorders>
          </w:tcPr>
          <w:p w14:paraId="1DC3F5F3" w14:textId="77777777" w:rsidR="008E0161" w:rsidRDefault="008E0161" w:rsidP="0034717E"/>
        </w:tc>
        <w:tc>
          <w:tcPr>
            <w:tcW w:w="6322" w:type="dxa"/>
            <w:tcBorders>
              <w:left w:val="single" w:sz="8" w:space="0" w:color="00B0F0" w:themeColor="accent1"/>
            </w:tcBorders>
          </w:tcPr>
          <w:p w14:paraId="01BF31F0" w14:textId="7313CE5B" w:rsidR="008E0161" w:rsidRDefault="008E0161" w:rsidP="0034717E"/>
        </w:tc>
        <w:tc>
          <w:tcPr>
            <w:tcW w:w="3398" w:type="dxa"/>
          </w:tcPr>
          <w:p w14:paraId="1EEB82AE" w14:textId="78D9D626" w:rsidR="008E0161" w:rsidRDefault="008E0161" w:rsidP="0034717E"/>
        </w:tc>
      </w:tr>
      <w:tr w:rsidR="008E0161" w14:paraId="70032EE2" w14:textId="77777777" w:rsidTr="1D7E7750">
        <w:tc>
          <w:tcPr>
            <w:tcW w:w="360" w:type="dxa"/>
            <w:tcBorders>
              <w:left w:val="single" w:sz="8" w:space="0" w:color="00B0F0" w:themeColor="accent1"/>
              <w:right w:val="single" w:sz="8" w:space="0" w:color="00B0F0" w:themeColor="accent1"/>
            </w:tcBorders>
          </w:tcPr>
          <w:p w14:paraId="6052E847" w14:textId="77777777" w:rsidR="008E0161" w:rsidRDefault="008E0161" w:rsidP="0034717E"/>
        </w:tc>
        <w:tc>
          <w:tcPr>
            <w:tcW w:w="6322" w:type="dxa"/>
            <w:tcBorders>
              <w:left w:val="single" w:sz="8" w:space="0" w:color="00B0F0" w:themeColor="accent1"/>
            </w:tcBorders>
          </w:tcPr>
          <w:p w14:paraId="67A5E806" w14:textId="3B827962" w:rsidR="008E0161" w:rsidRDefault="008E0161" w:rsidP="0034717E"/>
        </w:tc>
        <w:tc>
          <w:tcPr>
            <w:tcW w:w="3398" w:type="dxa"/>
          </w:tcPr>
          <w:p w14:paraId="62C30E29" w14:textId="1490B320" w:rsidR="008E0161" w:rsidRDefault="008E0161" w:rsidP="0034717E"/>
        </w:tc>
      </w:tr>
      <w:tr w:rsidR="008E0161" w14:paraId="5D3BE5DA" w14:textId="77777777" w:rsidTr="1D7E7750">
        <w:tc>
          <w:tcPr>
            <w:tcW w:w="360" w:type="dxa"/>
            <w:tcBorders>
              <w:left w:val="single" w:sz="8" w:space="0" w:color="00B0F0" w:themeColor="accent1"/>
              <w:right w:val="single" w:sz="8" w:space="0" w:color="00B0F0" w:themeColor="accent1"/>
            </w:tcBorders>
          </w:tcPr>
          <w:p w14:paraId="452A74D6" w14:textId="77777777" w:rsidR="008E0161" w:rsidRDefault="008E0161" w:rsidP="0034717E"/>
        </w:tc>
        <w:tc>
          <w:tcPr>
            <w:tcW w:w="6322" w:type="dxa"/>
            <w:tcBorders>
              <w:left w:val="single" w:sz="8" w:space="0" w:color="00B0F0" w:themeColor="accent1"/>
            </w:tcBorders>
          </w:tcPr>
          <w:p w14:paraId="08D0FC67" w14:textId="1C3D4EF0" w:rsidR="008E0161" w:rsidRDefault="008E0161" w:rsidP="0034717E"/>
        </w:tc>
        <w:tc>
          <w:tcPr>
            <w:tcW w:w="3398" w:type="dxa"/>
          </w:tcPr>
          <w:p w14:paraId="546FB9E8" w14:textId="02D20252" w:rsidR="008E0161" w:rsidRDefault="008E0161" w:rsidP="0034717E"/>
        </w:tc>
      </w:tr>
      <w:tr w:rsidR="008E0161" w14:paraId="248F7642" w14:textId="77777777" w:rsidTr="1D7E7750">
        <w:tc>
          <w:tcPr>
            <w:tcW w:w="360" w:type="dxa"/>
            <w:tcBorders>
              <w:left w:val="single" w:sz="8" w:space="0" w:color="00B0F0" w:themeColor="accent1"/>
              <w:right w:val="single" w:sz="8" w:space="0" w:color="00B0F0" w:themeColor="accent1"/>
            </w:tcBorders>
          </w:tcPr>
          <w:p w14:paraId="5DEDBD9A" w14:textId="77777777" w:rsidR="008E0161" w:rsidRDefault="008E0161" w:rsidP="0034717E"/>
        </w:tc>
        <w:tc>
          <w:tcPr>
            <w:tcW w:w="6322" w:type="dxa"/>
            <w:tcBorders>
              <w:left w:val="single" w:sz="8" w:space="0" w:color="00B0F0" w:themeColor="accent1"/>
            </w:tcBorders>
          </w:tcPr>
          <w:p w14:paraId="048F9BE2" w14:textId="32EB1B72" w:rsidR="008E0161" w:rsidRDefault="008E0161" w:rsidP="0034717E"/>
        </w:tc>
        <w:tc>
          <w:tcPr>
            <w:tcW w:w="3398" w:type="dxa"/>
          </w:tcPr>
          <w:p w14:paraId="145BE5E6" w14:textId="53C34461" w:rsidR="008E0161" w:rsidRDefault="008E0161" w:rsidP="0034717E"/>
        </w:tc>
      </w:tr>
      <w:tr w:rsidR="008E0161" w14:paraId="7C4C1C86" w14:textId="77777777" w:rsidTr="1D7E7750">
        <w:tc>
          <w:tcPr>
            <w:tcW w:w="360" w:type="dxa"/>
            <w:tcBorders>
              <w:left w:val="single" w:sz="8" w:space="0" w:color="00B0F0" w:themeColor="accent1"/>
              <w:bottom w:val="single" w:sz="4" w:space="0" w:color="00B0F0" w:themeColor="accent1"/>
              <w:right w:val="single" w:sz="8" w:space="0" w:color="00B0F0" w:themeColor="accent1"/>
            </w:tcBorders>
          </w:tcPr>
          <w:p w14:paraId="2EB88351" w14:textId="77777777" w:rsidR="008E0161" w:rsidRDefault="008E0161" w:rsidP="0034717E"/>
        </w:tc>
        <w:tc>
          <w:tcPr>
            <w:tcW w:w="6322" w:type="dxa"/>
            <w:tcBorders>
              <w:left w:val="single" w:sz="8" w:space="0" w:color="00B0F0" w:themeColor="accent1"/>
            </w:tcBorders>
          </w:tcPr>
          <w:p w14:paraId="77927CE2" w14:textId="2C90D033" w:rsidR="008E0161" w:rsidRDefault="008E0161" w:rsidP="0034717E"/>
        </w:tc>
        <w:tc>
          <w:tcPr>
            <w:tcW w:w="3398" w:type="dxa"/>
          </w:tcPr>
          <w:p w14:paraId="49CDEEB9" w14:textId="0715EE54" w:rsidR="008E0161" w:rsidRDefault="008E0161" w:rsidP="0034717E"/>
        </w:tc>
      </w:tr>
      <w:tr w:rsidR="008E0161" w14:paraId="11731538" w14:textId="77777777" w:rsidTr="1D7E7750">
        <w:tc>
          <w:tcPr>
            <w:tcW w:w="360" w:type="dxa"/>
            <w:tcBorders>
              <w:left w:val="single" w:sz="8" w:space="0" w:color="00B0F0" w:themeColor="accent1"/>
              <w:right w:val="single" w:sz="8" w:space="0" w:color="00B0F0" w:themeColor="accent1"/>
            </w:tcBorders>
          </w:tcPr>
          <w:p w14:paraId="0EEF4169" w14:textId="77777777" w:rsidR="008E0161" w:rsidRDefault="008E0161" w:rsidP="0034717E"/>
        </w:tc>
        <w:tc>
          <w:tcPr>
            <w:tcW w:w="6322" w:type="dxa"/>
            <w:tcBorders>
              <w:left w:val="single" w:sz="8" w:space="0" w:color="00B0F0" w:themeColor="accent1"/>
            </w:tcBorders>
          </w:tcPr>
          <w:p w14:paraId="0BAD0F06" w14:textId="40B02664" w:rsidR="008E0161" w:rsidRDefault="008E0161" w:rsidP="0034717E"/>
        </w:tc>
        <w:tc>
          <w:tcPr>
            <w:tcW w:w="3398" w:type="dxa"/>
          </w:tcPr>
          <w:p w14:paraId="0925FD4C" w14:textId="2ECAD615" w:rsidR="008E0161" w:rsidRDefault="008E0161" w:rsidP="0034717E"/>
        </w:tc>
      </w:tr>
      <w:tr w:rsidR="008E0161" w14:paraId="0F2D78B8" w14:textId="77777777" w:rsidTr="1D7E7750">
        <w:tc>
          <w:tcPr>
            <w:tcW w:w="360" w:type="dxa"/>
            <w:tcBorders>
              <w:left w:val="single" w:sz="8" w:space="0" w:color="00B0F0" w:themeColor="accent1"/>
              <w:right w:val="single" w:sz="8" w:space="0" w:color="00B0F0" w:themeColor="accent1"/>
            </w:tcBorders>
          </w:tcPr>
          <w:p w14:paraId="0701B933" w14:textId="77777777" w:rsidR="008E0161" w:rsidRDefault="008E0161" w:rsidP="0034717E"/>
        </w:tc>
        <w:tc>
          <w:tcPr>
            <w:tcW w:w="6322" w:type="dxa"/>
            <w:tcBorders>
              <w:left w:val="single" w:sz="8" w:space="0" w:color="00B0F0" w:themeColor="accent1"/>
            </w:tcBorders>
          </w:tcPr>
          <w:p w14:paraId="682A8150" w14:textId="4CDF55F4" w:rsidR="008E0161" w:rsidRDefault="008E0161" w:rsidP="0034717E"/>
        </w:tc>
        <w:tc>
          <w:tcPr>
            <w:tcW w:w="3398" w:type="dxa"/>
          </w:tcPr>
          <w:p w14:paraId="41AFC536" w14:textId="676809D4" w:rsidR="008E0161" w:rsidRDefault="008E0161" w:rsidP="0034717E"/>
        </w:tc>
      </w:tr>
      <w:tr w:rsidR="008E0161" w14:paraId="776B8565" w14:textId="77777777" w:rsidTr="1D7E7750">
        <w:tc>
          <w:tcPr>
            <w:tcW w:w="360" w:type="dxa"/>
            <w:tcBorders>
              <w:left w:val="single" w:sz="8" w:space="0" w:color="00B0F0" w:themeColor="accent1"/>
              <w:right w:val="single" w:sz="8" w:space="0" w:color="00B0F0" w:themeColor="accent1"/>
            </w:tcBorders>
          </w:tcPr>
          <w:p w14:paraId="5E7CE4FD" w14:textId="77777777" w:rsidR="008E0161" w:rsidRDefault="008E0161" w:rsidP="0034717E"/>
        </w:tc>
        <w:tc>
          <w:tcPr>
            <w:tcW w:w="6322" w:type="dxa"/>
            <w:tcBorders>
              <w:left w:val="single" w:sz="8" w:space="0" w:color="00B0F0" w:themeColor="accent1"/>
            </w:tcBorders>
          </w:tcPr>
          <w:p w14:paraId="786995F3" w14:textId="29A2324C" w:rsidR="008E0161" w:rsidRDefault="008E0161" w:rsidP="0034717E"/>
        </w:tc>
        <w:tc>
          <w:tcPr>
            <w:tcW w:w="3398" w:type="dxa"/>
          </w:tcPr>
          <w:p w14:paraId="05AA7588" w14:textId="5B9AAE73" w:rsidR="008E0161" w:rsidRDefault="008E0161" w:rsidP="0034717E"/>
        </w:tc>
      </w:tr>
      <w:tr w:rsidR="008E0161" w14:paraId="700E38AD" w14:textId="77777777" w:rsidTr="1D7E7750">
        <w:tc>
          <w:tcPr>
            <w:tcW w:w="360" w:type="dxa"/>
            <w:tcBorders>
              <w:left w:val="single" w:sz="8" w:space="0" w:color="00B0F0" w:themeColor="accent1"/>
              <w:right w:val="single" w:sz="8" w:space="0" w:color="00B0F0" w:themeColor="accent1"/>
            </w:tcBorders>
          </w:tcPr>
          <w:p w14:paraId="72E96D39" w14:textId="77777777" w:rsidR="008E0161" w:rsidRDefault="008E0161" w:rsidP="0034717E"/>
        </w:tc>
        <w:tc>
          <w:tcPr>
            <w:tcW w:w="6322" w:type="dxa"/>
            <w:tcBorders>
              <w:left w:val="single" w:sz="8" w:space="0" w:color="00B0F0" w:themeColor="accent1"/>
            </w:tcBorders>
          </w:tcPr>
          <w:p w14:paraId="00101587" w14:textId="476A938B" w:rsidR="008E0161" w:rsidRDefault="008E0161" w:rsidP="0034717E"/>
        </w:tc>
        <w:tc>
          <w:tcPr>
            <w:tcW w:w="3398" w:type="dxa"/>
          </w:tcPr>
          <w:p w14:paraId="04168C3A" w14:textId="7BA12F01" w:rsidR="008E0161" w:rsidRDefault="008E0161" w:rsidP="0034717E"/>
        </w:tc>
      </w:tr>
      <w:tr w:rsidR="008E0161" w14:paraId="51893163" w14:textId="77777777" w:rsidTr="1D7E7750">
        <w:tc>
          <w:tcPr>
            <w:tcW w:w="360" w:type="dxa"/>
            <w:tcBorders>
              <w:left w:val="single" w:sz="8" w:space="0" w:color="00B0F0" w:themeColor="accent1"/>
              <w:right w:val="single" w:sz="8" w:space="0" w:color="00B0F0" w:themeColor="accent1"/>
            </w:tcBorders>
          </w:tcPr>
          <w:p w14:paraId="6CA147C4" w14:textId="77777777" w:rsidR="008E0161" w:rsidRDefault="008E0161" w:rsidP="0034717E"/>
        </w:tc>
        <w:tc>
          <w:tcPr>
            <w:tcW w:w="6322" w:type="dxa"/>
            <w:tcBorders>
              <w:left w:val="single" w:sz="8" w:space="0" w:color="00B0F0" w:themeColor="accent1"/>
            </w:tcBorders>
          </w:tcPr>
          <w:p w14:paraId="024B08D7" w14:textId="623A2F44" w:rsidR="008E0161" w:rsidRDefault="008E0161" w:rsidP="0034717E"/>
        </w:tc>
        <w:tc>
          <w:tcPr>
            <w:tcW w:w="3398" w:type="dxa"/>
          </w:tcPr>
          <w:p w14:paraId="139EE378" w14:textId="1EF1A104" w:rsidR="008E0161" w:rsidRDefault="008E0161" w:rsidP="0034717E"/>
        </w:tc>
      </w:tr>
      <w:tr w:rsidR="008E0161" w14:paraId="3840D883" w14:textId="77777777" w:rsidTr="1D7E7750">
        <w:tc>
          <w:tcPr>
            <w:tcW w:w="360" w:type="dxa"/>
            <w:tcBorders>
              <w:left w:val="single" w:sz="8" w:space="0" w:color="00B0F0" w:themeColor="accent1"/>
              <w:right w:val="single" w:sz="8" w:space="0" w:color="00B0F0" w:themeColor="accent1"/>
            </w:tcBorders>
          </w:tcPr>
          <w:p w14:paraId="173875B0" w14:textId="77777777" w:rsidR="008E0161" w:rsidRDefault="008E0161" w:rsidP="0034717E"/>
        </w:tc>
        <w:tc>
          <w:tcPr>
            <w:tcW w:w="6322" w:type="dxa"/>
            <w:tcBorders>
              <w:left w:val="single" w:sz="8" w:space="0" w:color="00B0F0" w:themeColor="accent1"/>
            </w:tcBorders>
          </w:tcPr>
          <w:p w14:paraId="6C07A8CB" w14:textId="0CBE9B6F" w:rsidR="008E0161" w:rsidRDefault="008E0161" w:rsidP="0034717E"/>
        </w:tc>
        <w:tc>
          <w:tcPr>
            <w:tcW w:w="3398" w:type="dxa"/>
          </w:tcPr>
          <w:p w14:paraId="7CE35500" w14:textId="4951CD6D" w:rsidR="008E0161" w:rsidRDefault="008E0161" w:rsidP="0034717E"/>
        </w:tc>
      </w:tr>
      <w:tr w:rsidR="008E0161" w14:paraId="4AD2CFA0" w14:textId="77777777" w:rsidTr="1D7E7750">
        <w:tc>
          <w:tcPr>
            <w:tcW w:w="360" w:type="dxa"/>
            <w:tcBorders>
              <w:left w:val="single" w:sz="8" w:space="0" w:color="00B0F0" w:themeColor="accent1"/>
              <w:right w:val="single" w:sz="8" w:space="0" w:color="00B0F0" w:themeColor="accent1"/>
            </w:tcBorders>
          </w:tcPr>
          <w:p w14:paraId="2ABEE8A4" w14:textId="77777777" w:rsidR="008E0161" w:rsidRDefault="008E0161" w:rsidP="0034717E"/>
        </w:tc>
        <w:tc>
          <w:tcPr>
            <w:tcW w:w="6322" w:type="dxa"/>
            <w:tcBorders>
              <w:left w:val="single" w:sz="8" w:space="0" w:color="00B0F0" w:themeColor="accent1"/>
            </w:tcBorders>
          </w:tcPr>
          <w:p w14:paraId="78EFA741" w14:textId="38FF4C01" w:rsidR="008E0161" w:rsidRDefault="008E0161" w:rsidP="0034717E"/>
        </w:tc>
        <w:tc>
          <w:tcPr>
            <w:tcW w:w="3398" w:type="dxa"/>
          </w:tcPr>
          <w:p w14:paraId="1CF053FD" w14:textId="64CE874B" w:rsidR="008E0161" w:rsidRDefault="008E0161" w:rsidP="0034717E"/>
        </w:tc>
      </w:tr>
      <w:tr w:rsidR="008E0161" w14:paraId="6B88A9DE" w14:textId="77777777" w:rsidTr="1D7E7750">
        <w:tc>
          <w:tcPr>
            <w:tcW w:w="360" w:type="dxa"/>
            <w:tcBorders>
              <w:left w:val="single" w:sz="8" w:space="0" w:color="00B0F0" w:themeColor="accent1"/>
              <w:right w:val="single" w:sz="8" w:space="0" w:color="00B0F0" w:themeColor="accent1"/>
            </w:tcBorders>
          </w:tcPr>
          <w:p w14:paraId="1474083E" w14:textId="77777777" w:rsidR="008E0161" w:rsidRDefault="008E0161" w:rsidP="0034717E"/>
        </w:tc>
        <w:tc>
          <w:tcPr>
            <w:tcW w:w="6322" w:type="dxa"/>
            <w:tcBorders>
              <w:left w:val="single" w:sz="8" w:space="0" w:color="00B0F0" w:themeColor="accent1"/>
            </w:tcBorders>
          </w:tcPr>
          <w:p w14:paraId="426CE134" w14:textId="50D47E81" w:rsidR="008E0161" w:rsidRDefault="008E0161" w:rsidP="0034717E"/>
        </w:tc>
        <w:tc>
          <w:tcPr>
            <w:tcW w:w="3398" w:type="dxa"/>
          </w:tcPr>
          <w:p w14:paraId="660867F2" w14:textId="1C836D88" w:rsidR="008E0161" w:rsidRDefault="008E0161" w:rsidP="0034717E"/>
        </w:tc>
      </w:tr>
      <w:tr w:rsidR="008E0161" w14:paraId="5C28543B" w14:textId="77777777" w:rsidTr="1D7E7750">
        <w:tc>
          <w:tcPr>
            <w:tcW w:w="360" w:type="dxa"/>
            <w:tcBorders>
              <w:left w:val="single" w:sz="8" w:space="0" w:color="00B0F0" w:themeColor="accent1"/>
              <w:right w:val="single" w:sz="8" w:space="0" w:color="00B0F0" w:themeColor="accent1"/>
            </w:tcBorders>
          </w:tcPr>
          <w:p w14:paraId="74E9AC9F" w14:textId="77777777" w:rsidR="008E0161" w:rsidRDefault="008E0161" w:rsidP="0034717E"/>
        </w:tc>
        <w:tc>
          <w:tcPr>
            <w:tcW w:w="6322" w:type="dxa"/>
            <w:tcBorders>
              <w:left w:val="single" w:sz="8" w:space="0" w:color="00B0F0" w:themeColor="accent1"/>
            </w:tcBorders>
          </w:tcPr>
          <w:p w14:paraId="43903D15" w14:textId="6EBB5936" w:rsidR="008E0161" w:rsidRDefault="008E0161" w:rsidP="0034717E"/>
        </w:tc>
        <w:tc>
          <w:tcPr>
            <w:tcW w:w="3398" w:type="dxa"/>
          </w:tcPr>
          <w:p w14:paraId="0F842912" w14:textId="3024653A" w:rsidR="008E0161" w:rsidRDefault="008E0161" w:rsidP="0034717E"/>
        </w:tc>
      </w:tr>
      <w:tr w:rsidR="008E0161" w14:paraId="052FA36E" w14:textId="77777777" w:rsidTr="1D7E7750">
        <w:tc>
          <w:tcPr>
            <w:tcW w:w="360" w:type="dxa"/>
            <w:tcBorders>
              <w:left w:val="single" w:sz="8" w:space="0" w:color="00B0F0" w:themeColor="accent1"/>
              <w:right w:val="single" w:sz="8" w:space="0" w:color="00B0F0" w:themeColor="accent1"/>
            </w:tcBorders>
          </w:tcPr>
          <w:p w14:paraId="12343A39" w14:textId="77777777" w:rsidR="008E0161" w:rsidRDefault="008E0161" w:rsidP="0034717E"/>
        </w:tc>
        <w:tc>
          <w:tcPr>
            <w:tcW w:w="6322" w:type="dxa"/>
            <w:tcBorders>
              <w:left w:val="single" w:sz="8" w:space="0" w:color="00B0F0" w:themeColor="accent1"/>
            </w:tcBorders>
          </w:tcPr>
          <w:p w14:paraId="78AA4790" w14:textId="26D39237" w:rsidR="008E0161" w:rsidRDefault="008E0161" w:rsidP="0034717E"/>
        </w:tc>
        <w:tc>
          <w:tcPr>
            <w:tcW w:w="3398" w:type="dxa"/>
          </w:tcPr>
          <w:p w14:paraId="37885B9F" w14:textId="5CC685CE" w:rsidR="008E0161" w:rsidRDefault="008E0161" w:rsidP="0034717E"/>
        </w:tc>
      </w:tr>
      <w:tr w:rsidR="008E0161" w14:paraId="2E549271" w14:textId="77777777" w:rsidTr="1D7E7750">
        <w:tc>
          <w:tcPr>
            <w:tcW w:w="360" w:type="dxa"/>
            <w:tcBorders>
              <w:left w:val="single" w:sz="8" w:space="0" w:color="00B0F0" w:themeColor="accent1"/>
              <w:right w:val="single" w:sz="8" w:space="0" w:color="00B0F0" w:themeColor="accent1"/>
            </w:tcBorders>
          </w:tcPr>
          <w:p w14:paraId="0F9D5D13" w14:textId="77777777" w:rsidR="008E0161" w:rsidRDefault="008E0161" w:rsidP="0034717E"/>
        </w:tc>
        <w:tc>
          <w:tcPr>
            <w:tcW w:w="6322" w:type="dxa"/>
            <w:tcBorders>
              <w:left w:val="single" w:sz="8" w:space="0" w:color="00B0F0" w:themeColor="accent1"/>
            </w:tcBorders>
          </w:tcPr>
          <w:p w14:paraId="23085887" w14:textId="3948F3F7" w:rsidR="008E0161" w:rsidRDefault="008E0161" w:rsidP="0034717E"/>
        </w:tc>
        <w:tc>
          <w:tcPr>
            <w:tcW w:w="3398" w:type="dxa"/>
          </w:tcPr>
          <w:p w14:paraId="1238F67B" w14:textId="440E5B1D" w:rsidR="008E0161" w:rsidRDefault="008E0161" w:rsidP="0034717E"/>
        </w:tc>
      </w:tr>
      <w:tr w:rsidR="008E0161" w14:paraId="35D19514" w14:textId="77777777" w:rsidTr="1D7E7750">
        <w:tc>
          <w:tcPr>
            <w:tcW w:w="360" w:type="dxa"/>
            <w:tcBorders>
              <w:left w:val="single" w:sz="8" w:space="0" w:color="00B0F0" w:themeColor="accent1"/>
              <w:right w:val="single" w:sz="8" w:space="0" w:color="00B0F0" w:themeColor="accent1"/>
            </w:tcBorders>
          </w:tcPr>
          <w:p w14:paraId="7D82D702" w14:textId="77777777" w:rsidR="008E0161" w:rsidRDefault="008E0161" w:rsidP="0034717E"/>
        </w:tc>
        <w:tc>
          <w:tcPr>
            <w:tcW w:w="6322" w:type="dxa"/>
            <w:tcBorders>
              <w:left w:val="single" w:sz="8" w:space="0" w:color="00B0F0" w:themeColor="accent1"/>
            </w:tcBorders>
          </w:tcPr>
          <w:p w14:paraId="1F7F5F64" w14:textId="6AC6548B" w:rsidR="008E0161" w:rsidRDefault="008E0161" w:rsidP="0034717E"/>
        </w:tc>
        <w:tc>
          <w:tcPr>
            <w:tcW w:w="3398" w:type="dxa"/>
          </w:tcPr>
          <w:p w14:paraId="747B35F3" w14:textId="7610F226" w:rsidR="008E0161" w:rsidRDefault="008E0161" w:rsidP="0034717E"/>
        </w:tc>
      </w:tr>
      <w:tr w:rsidR="008E0161" w14:paraId="63843FDC" w14:textId="77777777" w:rsidTr="1D7E7750">
        <w:tc>
          <w:tcPr>
            <w:tcW w:w="360" w:type="dxa"/>
            <w:tcBorders>
              <w:left w:val="single" w:sz="8" w:space="0" w:color="00B0F0" w:themeColor="accent1"/>
              <w:right w:val="single" w:sz="8" w:space="0" w:color="00B0F0" w:themeColor="accent1"/>
            </w:tcBorders>
          </w:tcPr>
          <w:p w14:paraId="4450E606" w14:textId="77777777" w:rsidR="008E0161" w:rsidRDefault="008E0161" w:rsidP="0034717E"/>
        </w:tc>
        <w:tc>
          <w:tcPr>
            <w:tcW w:w="6322" w:type="dxa"/>
            <w:tcBorders>
              <w:left w:val="single" w:sz="8" w:space="0" w:color="00B0F0" w:themeColor="accent1"/>
            </w:tcBorders>
          </w:tcPr>
          <w:p w14:paraId="6E955223" w14:textId="3101A6E4" w:rsidR="008E0161" w:rsidRDefault="008E0161" w:rsidP="0034717E"/>
        </w:tc>
        <w:tc>
          <w:tcPr>
            <w:tcW w:w="3398" w:type="dxa"/>
          </w:tcPr>
          <w:p w14:paraId="717D005F" w14:textId="61BFE3A9" w:rsidR="008E0161" w:rsidRDefault="008E0161" w:rsidP="0034717E"/>
        </w:tc>
      </w:tr>
      <w:tr w:rsidR="008E0161" w14:paraId="47C726CD" w14:textId="77777777" w:rsidTr="1D7E7750">
        <w:tc>
          <w:tcPr>
            <w:tcW w:w="360" w:type="dxa"/>
            <w:tcBorders>
              <w:left w:val="single" w:sz="8" w:space="0" w:color="00B0F0" w:themeColor="accent1"/>
              <w:right w:val="single" w:sz="8" w:space="0" w:color="00B0F0" w:themeColor="accent1"/>
            </w:tcBorders>
          </w:tcPr>
          <w:p w14:paraId="6392C4CB" w14:textId="77777777" w:rsidR="008E0161" w:rsidRDefault="008E0161" w:rsidP="0034717E"/>
        </w:tc>
        <w:tc>
          <w:tcPr>
            <w:tcW w:w="6322" w:type="dxa"/>
            <w:tcBorders>
              <w:left w:val="single" w:sz="8" w:space="0" w:color="00B0F0" w:themeColor="accent1"/>
            </w:tcBorders>
          </w:tcPr>
          <w:p w14:paraId="109492D7" w14:textId="72CBAAD2" w:rsidR="008E0161" w:rsidRDefault="008E0161" w:rsidP="0034717E"/>
        </w:tc>
        <w:tc>
          <w:tcPr>
            <w:tcW w:w="3398" w:type="dxa"/>
          </w:tcPr>
          <w:p w14:paraId="2ED1F595" w14:textId="02EE0AB9" w:rsidR="008E0161" w:rsidRDefault="008E0161" w:rsidP="0034717E"/>
        </w:tc>
      </w:tr>
      <w:tr w:rsidR="008E0161" w14:paraId="265BBBF3" w14:textId="77777777" w:rsidTr="1D7E7750">
        <w:tc>
          <w:tcPr>
            <w:tcW w:w="360" w:type="dxa"/>
            <w:tcBorders>
              <w:left w:val="single" w:sz="8" w:space="0" w:color="00B0F0" w:themeColor="accent1"/>
              <w:right w:val="single" w:sz="8" w:space="0" w:color="00B0F0" w:themeColor="accent1"/>
            </w:tcBorders>
          </w:tcPr>
          <w:p w14:paraId="3E285FDD" w14:textId="77777777" w:rsidR="008E0161" w:rsidRDefault="008E0161" w:rsidP="0034717E"/>
        </w:tc>
        <w:tc>
          <w:tcPr>
            <w:tcW w:w="6322" w:type="dxa"/>
            <w:tcBorders>
              <w:left w:val="single" w:sz="8" w:space="0" w:color="00B0F0" w:themeColor="accent1"/>
            </w:tcBorders>
          </w:tcPr>
          <w:p w14:paraId="2DF26F83" w14:textId="6CD48C5B" w:rsidR="008E0161" w:rsidRDefault="008E0161" w:rsidP="0034717E"/>
        </w:tc>
        <w:tc>
          <w:tcPr>
            <w:tcW w:w="3398" w:type="dxa"/>
          </w:tcPr>
          <w:p w14:paraId="48ACC058" w14:textId="6A87C4B4" w:rsidR="008E0161" w:rsidRDefault="008E0161" w:rsidP="0034717E"/>
        </w:tc>
      </w:tr>
      <w:tr w:rsidR="008E0161" w14:paraId="1E9AB66F" w14:textId="77777777" w:rsidTr="1D7E7750">
        <w:tc>
          <w:tcPr>
            <w:tcW w:w="360" w:type="dxa"/>
            <w:tcBorders>
              <w:left w:val="single" w:sz="8" w:space="0" w:color="00B0F0" w:themeColor="accent1"/>
              <w:right w:val="single" w:sz="8" w:space="0" w:color="00B0F0" w:themeColor="accent1"/>
            </w:tcBorders>
          </w:tcPr>
          <w:p w14:paraId="284613CC" w14:textId="77777777" w:rsidR="008E0161" w:rsidRDefault="008E0161" w:rsidP="0034717E"/>
        </w:tc>
        <w:tc>
          <w:tcPr>
            <w:tcW w:w="6322" w:type="dxa"/>
            <w:tcBorders>
              <w:left w:val="single" w:sz="8" w:space="0" w:color="00B0F0" w:themeColor="accent1"/>
            </w:tcBorders>
          </w:tcPr>
          <w:p w14:paraId="23724DA1" w14:textId="2F3ECD10" w:rsidR="008E0161" w:rsidRDefault="008E0161" w:rsidP="0034717E"/>
        </w:tc>
        <w:tc>
          <w:tcPr>
            <w:tcW w:w="3398" w:type="dxa"/>
          </w:tcPr>
          <w:p w14:paraId="7318EF21" w14:textId="0C02E75F" w:rsidR="008E0161" w:rsidRDefault="008E0161" w:rsidP="0034717E"/>
        </w:tc>
      </w:tr>
      <w:tr w:rsidR="008E0161" w14:paraId="2578E76B" w14:textId="77777777" w:rsidTr="1D7E7750">
        <w:tc>
          <w:tcPr>
            <w:tcW w:w="360" w:type="dxa"/>
            <w:tcBorders>
              <w:left w:val="single" w:sz="8" w:space="0" w:color="00B0F0" w:themeColor="accent1"/>
              <w:right w:val="single" w:sz="8" w:space="0" w:color="00B0F0" w:themeColor="accent1"/>
            </w:tcBorders>
          </w:tcPr>
          <w:p w14:paraId="3055741A" w14:textId="77777777" w:rsidR="008E0161" w:rsidRDefault="008E0161" w:rsidP="0034717E"/>
        </w:tc>
        <w:tc>
          <w:tcPr>
            <w:tcW w:w="6322" w:type="dxa"/>
            <w:tcBorders>
              <w:left w:val="single" w:sz="8" w:space="0" w:color="00B0F0" w:themeColor="accent1"/>
            </w:tcBorders>
          </w:tcPr>
          <w:p w14:paraId="5953D0A0" w14:textId="43E07A8F" w:rsidR="008E0161" w:rsidRDefault="008E0161" w:rsidP="0034717E"/>
        </w:tc>
        <w:tc>
          <w:tcPr>
            <w:tcW w:w="3398" w:type="dxa"/>
          </w:tcPr>
          <w:p w14:paraId="7F777964" w14:textId="359E848A" w:rsidR="008E0161" w:rsidRDefault="008E0161" w:rsidP="0034717E"/>
        </w:tc>
      </w:tr>
      <w:tr w:rsidR="008E0161" w14:paraId="176DA3EB" w14:textId="77777777" w:rsidTr="1D7E7750">
        <w:tc>
          <w:tcPr>
            <w:tcW w:w="360" w:type="dxa"/>
            <w:tcBorders>
              <w:left w:val="single" w:sz="8" w:space="0" w:color="00B0F0" w:themeColor="accent1"/>
              <w:right w:val="single" w:sz="8" w:space="0" w:color="00B0F0" w:themeColor="accent1"/>
            </w:tcBorders>
          </w:tcPr>
          <w:p w14:paraId="2A52B18A" w14:textId="77777777" w:rsidR="008E0161" w:rsidRDefault="008E0161" w:rsidP="0034717E"/>
        </w:tc>
        <w:tc>
          <w:tcPr>
            <w:tcW w:w="6322" w:type="dxa"/>
            <w:tcBorders>
              <w:left w:val="single" w:sz="8" w:space="0" w:color="00B0F0" w:themeColor="accent1"/>
            </w:tcBorders>
          </w:tcPr>
          <w:p w14:paraId="4171C16A" w14:textId="0E05973D" w:rsidR="008E0161" w:rsidRDefault="008E0161" w:rsidP="0034717E"/>
        </w:tc>
        <w:tc>
          <w:tcPr>
            <w:tcW w:w="3398" w:type="dxa"/>
          </w:tcPr>
          <w:p w14:paraId="4415E7E2" w14:textId="4BDE3BDD" w:rsidR="008E0161" w:rsidRDefault="008E0161" w:rsidP="0034717E"/>
        </w:tc>
      </w:tr>
      <w:tr w:rsidR="008E0161" w14:paraId="22303C40" w14:textId="77777777" w:rsidTr="1D7E7750">
        <w:tc>
          <w:tcPr>
            <w:tcW w:w="360" w:type="dxa"/>
            <w:tcBorders>
              <w:left w:val="single" w:sz="8" w:space="0" w:color="00B0F0" w:themeColor="accent1"/>
              <w:right w:val="single" w:sz="8" w:space="0" w:color="00B0F0" w:themeColor="accent1"/>
            </w:tcBorders>
          </w:tcPr>
          <w:p w14:paraId="6436278A" w14:textId="77777777" w:rsidR="008E0161" w:rsidRDefault="008E0161" w:rsidP="0034717E"/>
        </w:tc>
        <w:tc>
          <w:tcPr>
            <w:tcW w:w="6322" w:type="dxa"/>
            <w:tcBorders>
              <w:left w:val="single" w:sz="8" w:space="0" w:color="00B0F0" w:themeColor="accent1"/>
            </w:tcBorders>
          </w:tcPr>
          <w:p w14:paraId="0C97C9AE" w14:textId="763B64A4" w:rsidR="008E0161" w:rsidRDefault="008E0161" w:rsidP="0034717E"/>
        </w:tc>
        <w:tc>
          <w:tcPr>
            <w:tcW w:w="3398" w:type="dxa"/>
          </w:tcPr>
          <w:p w14:paraId="3620C4F2" w14:textId="5C6A995F" w:rsidR="008E0161" w:rsidRDefault="008E0161" w:rsidP="0034717E"/>
        </w:tc>
      </w:tr>
      <w:tr w:rsidR="008E0161" w14:paraId="3CFA4170" w14:textId="77777777" w:rsidTr="1D7E7750">
        <w:tc>
          <w:tcPr>
            <w:tcW w:w="360" w:type="dxa"/>
            <w:tcBorders>
              <w:left w:val="single" w:sz="8" w:space="0" w:color="00B0F0" w:themeColor="accent1"/>
              <w:right w:val="single" w:sz="8" w:space="0" w:color="00B0F0" w:themeColor="accent1"/>
            </w:tcBorders>
          </w:tcPr>
          <w:p w14:paraId="2F842FE7" w14:textId="77777777" w:rsidR="008E0161" w:rsidRDefault="008E0161" w:rsidP="0034717E"/>
        </w:tc>
        <w:tc>
          <w:tcPr>
            <w:tcW w:w="6322" w:type="dxa"/>
            <w:tcBorders>
              <w:left w:val="single" w:sz="8" w:space="0" w:color="00B0F0" w:themeColor="accent1"/>
            </w:tcBorders>
          </w:tcPr>
          <w:p w14:paraId="7D2E83C9" w14:textId="16BE0785" w:rsidR="008E0161" w:rsidRDefault="008E0161" w:rsidP="0034717E"/>
        </w:tc>
        <w:tc>
          <w:tcPr>
            <w:tcW w:w="3398" w:type="dxa"/>
          </w:tcPr>
          <w:p w14:paraId="7C82B22C" w14:textId="4CD1E343" w:rsidR="008E0161" w:rsidRDefault="008E0161" w:rsidP="0034717E"/>
        </w:tc>
      </w:tr>
      <w:tr w:rsidR="008E0161" w14:paraId="38498E79" w14:textId="77777777" w:rsidTr="1D7E7750">
        <w:tc>
          <w:tcPr>
            <w:tcW w:w="360" w:type="dxa"/>
            <w:tcBorders>
              <w:left w:val="single" w:sz="8" w:space="0" w:color="00B0F0" w:themeColor="accent1"/>
              <w:right w:val="single" w:sz="8" w:space="0" w:color="00B0F0" w:themeColor="accent1"/>
            </w:tcBorders>
          </w:tcPr>
          <w:p w14:paraId="67AD3E7A" w14:textId="77777777" w:rsidR="008E0161" w:rsidRDefault="008E0161" w:rsidP="0034717E"/>
        </w:tc>
        <w:tc>
          <w:tcPr>
            <w:tcW w:w="6322" w:type="dxa"/>
            <w:tcBorders>
              <w:left w:val="single" w:sz="8" w:space="0" w:color="00B0F0" w:themeColor="accent1"/>
            </w:tcBorders>
          </w:tcPr>
          <w:p w14:paraId="7C42B186" w14:textId="4633E3FD" w:rsidR="008E0161" w:rsidRDefault="008E0161" w:rsidP="0034717E"/>
        </w:tc>
        <w:tc>
          <w:tcPr>
            <w:tcW w:w="3398" w:type="dxa"/>
          </w:tcPr>
          <w:p w14:paraId="25A14E67" w14:textId="1BF143D1" w:rsidR="008E0161" w:rsidRDefault="008E0161" w:rsidP="0034717E"/>
        </w:tc>
      </w:tr>
      <w:tr w:rsidR="008E0161" w14:paraId="20094ECD" w14:textId="77777777" w:rsidTr="1D7E7750">
        <w:tc>
          <w:tcPr>
            <w:tcW w:w="360" w:type="dxa"/>
            <w:tcBorders>
              <w:left w:val="single" w:sz="8" w:space="0" w:color="00B0F0" w:themeColor="accent1"/>
              <w:right w:val="single" w:sz="8" w:space="0" w:color="00B0F0" w:themeColor="accent1"/>
            </w:tcBorders>
          </w:tcPr>
          <w:p w14:paraId="78EB959D" w14:textId="77777777" w:rsidR="008E0161" w:rsidRDefault="008E0161" w:rsidP="0034717E"/>
        </w:tc>
        <w:tc>
          <w:tcPr>
            <w:tcW w:w="6322" w:type="dxa"/>
            <w:tcBorders>
              <w:left w:val="single" w:sz="8" w:space="0" w:color="00B0F0" w:themeColor="accent1"/>
            </w:tcBorders>
          </w:tcPr>
          <w:p w14:paraId="00D7AA31" w14:textId="17DA402F" w:rsidR="008E0161" w:rsidRDefault="008E0161" w:rsidP="0034717E"/>
        </w:tc>
        <w:tc>
          <w:tcPr>
            <w:tcW w:w="3398" w:type="dxa"/>
          </w:tcPr>
          <w:p w14:paraId="6CA8BA8B" w14:textId="7AD8B2A8" w:rsidR="008E0161" w:rsidRDefault="008E0161" w:rsidP="0034717E"/>
        </w:tc>
      </w:tr>
      <w:tr w:rsidR="008E0161" w14:paraId="41AF0C5A" w14:textId="77777777" w:rsidTr="1D7E7750">
        <w:tc>
          <w:tcPr>
            <w:tcW w:w="360" w:type="dxa"/>
            <w:tcBorders>
              <w:left w:val="single" w:sz="8" w:space="0" w:color="00B0F0" w:themeColor="accent1"/>
              <w:right w:val="single" w:sz="8" w:space="0" w:color="00B0F0" w:themeColor="accent1"/>
            </w:tcBorders>
          </w:tcPr>
          <w:p w14:paraId="2020C77F" w14:textId="77777777" w:rsidR="008E0161" w:rsidRDefault="008E0161" w:rsidP="0034717E"/>
        </w:tc>
        <w:tc>
          <w:tcPr>
            <w:tcW w:w="6322" w:type="dxa"/>
            <w:tcBorders>
              <w:left w:val="single" w:sz="8" w:space="0" w:color="00B0F0" w:themeColor="accent1"/>
            </w:tcBorders>
          </w:tcPr>
          <w:p w14:paraId="24920F62" w14:textId="0E60F246" w:rsidR="008E0161" w:rsidRDefault="008E0161" w:rsidP="0034717E"/>
        </w:tc>
        <w:tc>
          <w:tcPr>
            <w:tcW w:w="3398" w:type="dxa"/>
          </w:tcPr>
          <w:p w14:paraId="1264D794" w14:textId="5CCCAF33" w:rsidR="008E0161" w:rsidRDefault="008E0161" w:rsidP="0034717E"/>
        </w:tc>
      </w:tr>
      <w:tr w:rsidR="008E0161" w14:paraId="2F820FA7" w14:textId="77777777" w:rsidTr="1D7E7750">
        <w:tc>
          <w:tcPr>
            <w:tcW w:w="360" w:type="dxa"/>
            <w:tcBorders>
              <w:left w:val="single" w:sz="8" w:space="0" w:color="00B0F0" w:themeColor="accent1"/>
              <w:right w:val="single" w:sz="8" w:space="0" w:color="00B0F0" w:themeColor="accent1"/>
            </w:tcBorders>
          </w:tcPr>
          <w:p w14:paraId="7379AC63" w14:textId="77777777" w:rsidR="008E0161" w:rsidRDefault="008E0161" w:rsidP="0034717E"/>
        </w:tc>
        <w:tc>
          <w:tcPr>
            <w:tcW w:w="6322" w:type="dxa"/>
            <w:tcBorders>
              <w:left w:val="single" w:sz="8" w:space="0" w:color="00B0F0" w:themeColor="accent1"/>
            </w:tcBorders>
          </w:tcPr>
          <w:p w14:paraId="1DD74E0C" w14:textId="145B7053" w:rsidR="008E0161" w:rsidRDefault="008E0161" w:rsidP="0034717E"/>
        </w:tc>
        <w:tc>
          <w:tcPr>
            <w:tcW w:w="3398" w:type="dxa"/>
          </w:tcPr>
          <w:p w14:paraId="67D9F467" w14:textId="4F3CCB1A" w:rsidR="008E0161" w:rsidRDefault="008E0161" w:rsidP="0034717E"/>
        </w:tc>
      </w:tr>
      <w:tr w:rsidR="008E0161" w14:paraId="0B7EB5F4" w14:textId="77777777" w:rsidTr="1D7E7750">
        <w:tc>
          <w:tcPr>
            <w:tcW w:w="360" w:type="dxa"/>
            <w:tcBorders>
              <w:left w:val="single" w:sz="8" w:space="0" w:color="00B0F0" w:themeColor="accent1"/>
              <w:right w:val="single" w:sz="8" w:space="0" w:color="00B0F0" w:themeColor="accent1"/>
            </w:tcBorders>
          </w:tcPr>
          <w:p w14:paraId="2B9F334A" w14:textId="77777777" w:rsidR="008E0161" w:rsidRDefault="008E0161" w:rsidP="0034717E"/>
        </w:tc>
        <w:tc>
          <w:tcPr>
            <w:tcW w:w="6322" w:type="dxa"/>
            <w:tcBorders>
              <w:left w:val="single" w:sz="8" w:space="0" w:color="00B0F0" w:themeColor="accent1"/>
            </w:tcBorders>
          </w:tcPr>
          <w:p w14:paraId="157F6B83" w14:textId="6FCD4EA4" w:rsidR="008E0161" w:rsidRDefault="008E0161" w:rsidP="0034717E"/>
        </w:tc>
        <w:tc>
          <w:tcPr>
            <w:tcW w:w="3398" w:type="dxa"/>
          </w:tcPr>
          <w:p w14:paraId="544C3AF5" w14:textId="015E672D" w:rsidR="008E0161" w:rsidRDefault="008E0161" w:rsidP="0034717E"/>
        </w:tc>
      </w:tr>
      <w:tr w:rsidR="008E0161" w14:paraId="1772B023" w14:textId="77777777" w:rsidTr="1D7E7750">
        <w:tc>
          <w:tcPr>
            <w:tcW w:w="360" w:type="dxa"/>
            <w:tcBorders>
              <w:left w:val="single" w:sz="8" w:space="0" w:color="00B0F0" w:themeColor="accent1"/>
              <w:right w:val="single" w:sz="8" w:space="0" w:color="00B0F0" w:themeColor="accent1"/>
            </w:tcBorders>
          </w:tcPr>
          <w:p w14:paraId="1717092A" w14:textId="77777777" w:rsidR="008E0161" w:rsidRDefault="008E0161" w:rsidP="0034717E"/>
        </w:tc>
        <w:tc>
          <w:tcPr>
            <w:tcW w:w="6322" w:type="dxa"/>
            <w:tcBorders>
              <w:left w:val="single" w:sz="8" w:space="0" w:color="00B0F0" w:themeColor="accent1"/>
            </w:tcBorders>
          </w:tcPr>
          <w:p w14:paraId="69C75A96" w14:textId="1E982E83" w:rsidR="008E0161" w:rsidRDefault="008E0161" w:rsidP="0034717E"/>
        </w:tc>
        <w:tc>
          <w:tcPr>
            <w:tcW w:w="3398" w:type="dxa"/>
          </w:tcPr>
          <w:p w14:paraId="1FEB0D87" w14:textId="38AB71EB" w:rsidR="008E0161" w:rsidRDefault="008E0161" w:rsidP="0034717E"/>
        </w:tc>
      </w:tr>
      <w:tr w:rsidR="008E0161" w14:paraId="0BB654B8" w14:textId="77777777" w:rsidTr="1D7E7750">
        <w:tc>
          <w:tcPr>
            <w:tcW w:w="360" w:type="dxa"/>
            <w:tcBorders>
              <w:left w:val="single" w:sz="8" w:space="0" w:color="00B0F0" w:themeColor="accent1"/>
              <w:right w:val="single" w:sz="8" w:space="0" w:color="00B0F0" w:themeColor="accent1"/>
            </w:tcBorders>
          </w:tcPr>
          <w:p w14:paraId="25DBFC1E" w14:textId="77777777" w:rsidR="008E0161" w:rsidRDefault="008E0161" w:rsidP="0034717E"/>
        </w:tc>
        <w:tc>
          <w:tcPr>
            <w:tcW w:w="6322" w:type="dxa"/>
            <w:tcBorders>
              <w:left w:val="single" w:sz="8" w:space="0" w:color="00B0F0" w:themeColor="accent1"/>
            </w:tcBorders>
          </w:tcPr>
          <w:p w14:paraId="0363D6BB" w14:textId="78E18FF3" w:rsidR="008E0161" w:rsidRDefault="008E0161" w:rsidP="0034717E"/>
        </w:tc>
        <w:tc>
          <w:tcPr>
            <w:tcW w:w="3398" w:type="dxa"/>
          </w:tcPr>
          <w:p w14:paraId="28317085" w14:textId="1BBEF70E" w:rsidR="008E0161" w:rsidRDefault="008E0161" w:rsidP="0034717E"/>
        </w:tc>
      </w:tr>
      <w:tr w:rsidR="008E0161" w14:paraId="347691E5" w14:textId="77777777" w:rsidTr="1D7E7750">
        <w:tc>
          <w:tcPr>
            <w:tcW w:w="360" w:type="dxa"/>
            <w:tcBorders>
              <w:left w:val="single" w:sz="8" w:space="0" w:color="00B0F0" w:themeColor="accent1"/>
              <w:right w:val="single" w:sz="8" w:space="0" w:color="00B0F0" w:themeColor="accent1"/>
            </w:tcBorders>
          </w:tcPr>
          <w:p w14:paraId="6CDCC55F" w14:textId="77777777" w:rsidR="008E0161" w:rsidRDefault="008E0161" w:rsidP="0034717E"/>
        </w:tc>
        <w:tc>
          <w:tcPr>
            <w:tcW w:w="6322" w:type="dxa"/>
            <w:tcBorders>
              <w:left w:val="single" w:sz="8" w:space="0" w:color="00B0F0" w:themeColor="accent1"/>
            </w:tcBorders>
          </w:tcPr>
          <w:p w14:paraId="6C8CC5FE" w14:textId="4DA672C2" w:rsidR="008E0161" w:rsidRDefault="008E0161" w:rsidP="0034717E"/>
        </w:tc>
        <w:tc>
          <w:tcPr>
            <w:tcW w:w="3398" w:type="dxa"/>
          </w:tcPr>
          <w:p w14:paraId="6F94A478" w14:textId="46D484B3" w:rsidR="008E0161" w:rsidRDefault="008E0161" w:rsidP="0034717E"/>
        </w:tc>
      </w:tr>
      <w:tr w:rsidR="008E0161" w14:paraId="655EA6C7" w14:textId="77777777" w:rsidTr="1D7E7750">
        <w:tc>
          <w:tcPr>
            <w:tcW w:w="360" w:type="dxa"/>
            <w:tcBorders>
              <w:left w:val="single" w:sz="8" w:space="0" w:color="00B0F0" w:themeColor="accent1"/>
              <w:right w:val="single" w:sz="8" w:space="0" w:color="00B0F0" w:themeColor="accent1"/>
            </w:tcBorders>
          </w:tcPr>
          <w:p w14:paraId="43C7D33C" w14:textId="77777777" w:rsidR="008E0161" w:rsidRDefault="008E0161" w:rsidP="0034717E"/>
        </w:tc>
        <w:tc>
          <w:tcPr>
            <w:tcW w:w="6322" w:type="dxa"/>
            <w:tcBorders>
              <w:left w:val="single" w:sz="8" w:space="0" w:color="00B0F0" w:themeColor="accent1"/>
            </w:tcBorders>
          </w:tcPr>
          <w:p w14:paraId="63FF84DA" w14:textId="7F86C4A3" w:rsidR="008E0161" w:rsidRDefault="008E0161" w:rsidP="0034717E"/>
        </w:tc>
        <w:tc>
          <w:tcPr>
            <w:tcW w:w="3398" w:type="dxa"/>
          </w:tcPr>
          <w:p w14:paraId="5C989A27" w14:textId="267F62E4" w:rsidR="008E0161" w:rsidRDefault="008E0161" w:rsidP="0034717E"/>
        </w:tc>
      </w:tr>
    </w:tbl>
    <w:p w14:paraId="7B310D9C" w14:textId="77777777" w:rsidR="00AF5CAE" w:rsidRPr="00B86409" w:rsidRDefault="00CA0C24" w:rsidP="0034717E">
      <w:r w:rsidRPr="0034717E"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76672" behindDoc="1" locked="1" layoutInCell="1" allowOverlap="1" wp14:anchorId="14F51E11" wp14:editId="1A8F289D">
                <wp:simplePos x="0" y="0"/>
                <wp:positionH relativeFrom="column">
                  <wp:posOffset>0</wp:posOffset>
                </wp:positionH>
                <mc:AlternateContent>
                  <mc:Choice Requires="wp14">
                    <wp:positionV relativeFrom="page">
                      <wp14:pctPosVOffset>93000</wp14:pctPosVOffset>
                    </wp:positionV>
                  </mc:Choice>
                  <mc:Fallback>
                    <wp:positionV relativeFrom="page">
                      <wp:posOffset>9354185</wp:posOffset>
                    </wp:positionV>
                  </mc:Fallback>
                </mc:AlternateContent>
                <wp:extent cx="6400800" cy="329184"/>
                <wp:effectExtent l="0" t="19050" r="19050" b="33020"/>
                <wp:wrapNone/>
                <wp:docPr id="18" name="Group 18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329184"/>
                          <a:chOff x="0" y="0"/>
                          <a:chExt cx="6400800" cy="330200"/>
                        </a:xfrm>
                      </wpg:grpSpPr>
                      <wps:wsp>
                        <wps:cNvPr id="19" name="Line 2"/>
                        <wps:cNvCnPr>
                          <a:cxnSpLocks noChangeShapeType="1"/>
                        </wps:cNvCnPr>
                        <wps:spPr bwMode="auto">
                          <a:xfrm>
                            <a:off x="0" y="161925"/>
                            <a:ext cx="640080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chemeClr val="accent1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25400" dir="5400000" algn="ctr" rotWithShape="0">
                                    <a:srgbClr val="808080">
                                      <a:alpha val="35001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0" name="AutoShape 1"/>
                        <wps:cNvSpPr>
                          <a:spLocks noChangeArrowheads="1"/>
                        </wps:cNvSpPr>
                        <wps:spPr bwMode="auto">
                          <a:xfrm>
                            <a:off x="3038475" y="0"/>
                            <a:ext cx="330200" cy="330200"/>
                          </a:xfrm>
                          <a:prstGeom prst="diamond">
                            <a:avLst/>
                          </a:prstGeom>
                          <a:solidFill>
                            <a:schemeClr val="accent2"/>
                          </a:solidFill>
                          <a:ln w="2540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25400" dir="5400000" algn="ctr" rotWithShape="0">
                                    <a:srgbClr val="808080">
                                      <a:alpha val="35001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E5E00F6" w14:textId="77777777" w:rsidR="00CA0C24" w:rsidRPr="00AB13CA" w:rsidRDefault="00CA0C24" w:rsidP="00CA0C24">
                              <w:pPr>
                                <w:pStyle w:val="Footer"/>
                              </w:pPr>
                              <w:r w:rsidRPr="00AB13CA">
                                <w:t>2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4F51E11" id="Group 18" o:spid="_x0000_s1029" alt="&quot;&quot;" style="position:absolute;margin-left:0;margin-top:0;width:7in;height:25.9pt;z-index:-251639808;mso-top-percent:930;mso-position-vertical-relative:page;mso-top-percent:930;mso-height-relative:margin" coordsize="64008,33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">
                <v:line id="Line 2" o:spid="_x0000_s1030" style="position:absolute;visibility:visible;mso-wrap-style:square" from="0,1619" to="64008,16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" strokecolor="#00b0f0 [3204]" strokeweight="1pt">
                  <v:shadow opacity="22938f" offset="0"/>
                </v:line>
                <v:shape id="AutoShape 1" o:spid="_x0000_s1031" type="#_x0000_t4" style="position:absolute;left:30384;width:3302;height:33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" fillcolor="#00759e [3205]" strokecolor="white [3212]" strokeweight="2pt">
                  <v:shadow opacity="22938f" offset="0"/>
                  <v:textbox inset="0,0,0,0">
                    <w:txbxContent>
                      <w:p w14:paraId="4E5E00F6" w14:textId="77777777" w:rsidR="00CA0C24" w:rsidRPr="00AB13CA" w:rsidRDefault="00CA0C24" w:rsidP="00CA0C24">
                        <w:pPr>
                          <w:pStyle w:val="Footer"/>
                        </w:pPr>
                        <w:r w:rsidRPr="00AB13CA">
                          <w:t>2</w:t>
                        </w:r>
                      </w:p>
                    </w:txbxContent>
                  </v:textbox>
                </v:shape>
                <w10:wrap anchory="page"/>
                <w10:anchorlock/>
              </v:group>
            </w:pict>
          </mc:Fallback>
        </mc:AlternateContent>
      </w:r>
    </w:p>
    <w:sectPr w:rsidR="00AF5CAE" w:rsidRPr="00B86409" w:rsidSect="001767D5">
      <w:pgSz w:w="12240" w:h="15840" w:code="1"/>
      <w:pgMar w:top="864" w:right="1080" w:bottom="1080" w:left="1080" w:header="0" w:footer="14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4FF244" w14:textId="77777777" w:rsidR="001767D5" w:rsidRDefault="001767D5" w:rsidP="001851E3">
      <w:pPr>
        <w:spacing w:after="0" w:line="240" w:lineRule="auto"/>
      </w:pPr>
      <w:r>
        <w:separator/>
      </w:r>
    </w:p>
  </w:endnote>
  <w:endnote w:type="continuationSeparator" w:id="0">
    <w:p w14:paraId="02B5DB4D" w14:textId="77777777" w:rsidR="001767D5" w:rsidRDefault="001767D5" w:rsidP="001851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Majalla UI">
    <w:altName w:val="Times New Roman"/>
    <w:panose1 w:val="00000000000000000000"/>
    <w:charset w:val="00"/>
    <w:family w:val="roman"/>
    <w:notTrueType/>
    <w:pitch w:val="default"/>
  </w:font>
  <w:font w:name="HGGothicE">
    <w:charset w:val="80"/>
    <w:family w:val="modern"/>
    <w:pitch w:val="fixed"/>
    <w:sig w:usb0="E00002FF" w:usb1="2AC7EDFE" w:usb2="00000012" w:usb3="00000000" w:csb0="0002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362154" w14:textId="77777777" w:rsidR="001767D5" w:rsidRDefault="001767D5" w:rsidP="001851E3">
      <w:pPr>
        <w:spacing w:after="0" w:line="240" w:lineRule="auto"/>
      </w:pPr>
      <w:r>
        <w:separator/>
      </w:r>
    </w:p>
  </w:footnote>
  <w:footnote w:type="continuationSeparator" w:id="0">
    <w:p w14:paraId="17F24EF8" w14:textId="77777777" w:rsidR="001767D5" w:rsidRDefault="001767D5" w:rsidP="001851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7040B7"/>
    <w:multiLevelType w:val="hybridMultilevel"/>
    <w:tmpl w:val="E982CE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42934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SortMethod w:val="0000"/>
  <w:defaultTabStop w:val="720"/>
  <w:doNotShadeFormData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238"/>
    <w:rsid w:val="00046D59"/>
    <w:rsid w:val="00072251"/>
    <w:rsid w:val="000C0521"/>
    <w:rsid w:val="000D0393"/>
    <w:rsid w:val="000D0A18"/>
    <w:rsid w:val="000E49F0"/>
    <w:rsid w:val="000F6013"/>
    <w:rsid w:val="0010593A"/>
    <w:rsid w:val="001513FA"/>
    <w:rsid w:val="001767D5"/>
    <w:rsid w:val="00182EFF"/>
    <w:rsid w:val="001851E3"/>
    <w:rsid w:val="001D3619"/>
    <w:rsid w:val="001D52BF"/>
    <w:rsid w:val="00203215"/>
    <w:rsid w:val="002201B4"/>
    <w:rsid w:val="002559D0"/>
    <w:rsid w:val="00275D7E"/>
    <w:rsid w:val="00296DCE"/>
    <w:rsid w:val="002B7BE3"/>
    <w:rsid w:val="002F2D1D"/>
    <w:rsid w:val="00314AAC"/>
    <w:rsid w:val="0032014B"/>
    <w:rsid w:val="00320965"/>
    <w:rsid w:val="00331DCF"/>
    <w:rsid w:val="00336FC7"/>
    <w:rsid w:val="00346CE7"/>
    <w:rsid w:val="0034717E"/>
    <w:rsid w:val="00351BD9"/>
    <w:rsid w:val="00375D08"/>
    <w:rsid w:val="00395724"/>
    <w:rsid w:val="003C51FB"/>
    <w:rsid w:val="003D1951"/>
    <w:rsid w:val="00417B9A"/>
    <w:rsid w:val="0043660F"/>
    <w:rsid w:val="00440ABA"/>
    <w:rsid w:val="00453938"/>
    <w:rsid w:val="00454BB1"/>
    <w:rsid w:val="00456D38"/>
    <w:rsid w:val="00482C09"/>
    <w:rsid w:val="00485CAF"/>
    <w:rsid w:val="00490D8F"/>
    <w:rsid w:val="004A412F"/>
    <w:rsid w:val="004A7E2A"/>
    <w:rsid w:val="004B712E"/>
    <w:rsid w:val="004C071E"/>
    <w:rsid w:val="004C2FE9"/>
    <w:rsid w:val="004E1D69"/>
    <w:rsid w:val="004E242A"/>
    <w:rsid w:val="0050360E"/>
    <w:rsid w:val="005144D6"/>
    <w:rsid w:val="00516D3B"/>
    <w:rsid w:val="00543125"/>
    <w:rsid w:val="00596AEC"/>
    <w:rsid w:val="005A5150"/>
    <w:rsid w:val="005D0899"/>
    <w:rsid w:val="00626B96"/>
    <w:rsid w:val="00640B1D"/>
    <w:rsid w:val="006521BC"/>
    <w:rsid w:val="00653EA3"/>
    <w:rsid w:val="00654B1F"/>
    <w:rsid w:val="006828BC"/>
    <w:rsid w:val="006A3E7D"/>
    <w:rsid w:val="006B0DC0"/>
    <w:rsid w:val="006C4AFB"/>
    <w:rsid w:val="006C5AEB"/>
    <w:rsid w:val="006D3647"/>
    <w:rsid w:val="006F1A66"/>
    <w:rsid w:val="006F6B8D"/>
    <w:rsid w:val="00721CDD"/>
    <w:rsid w:val="007566DD"/>
    <w:rsid w:val="00766238"/>
    <w:rsid w:val="007708B6"/>
    <w:rsid w:val="007B1E7A"/>
    <w:rsid w:val="007E6341"/>
    <w:rsid w:val="008142DF"/>
    <w:rsid w:val="00843338"/>
    <w:rsid w:val="008650B2"/>
    <w:rsid w:val="00872599"/>
    <w:rsid w:val="008829B8"/>
    <w:rsid w:val="00887FB9"/>
    <w:rsid w:val="008C1FD6"/>
    <w:rsid w:val="008D1496"/>
    <w:rsid w:val="008E0161"/>
    <w:rsid w:val="009258D6"/>
    <w:rsid w:val="00945A13"/>
    <w:rsid w:val="00966250"/>
    <w:rsid w:val="00973BF3"/>
    <w:rsid w:val="00A0150E"/>
    <w:rsid w:val="00A151E1"/>
    <w:rsid w:val="00A32A66"/>
    <w:rsid w:val="00A37F33"/>
    <w:rsid w:val="00A4336C"/>
    <w:rsid w:val="00A77B9C"/>
    <w:rsid w:val="00A84A01"/>
    <w:rsid w:val="00AB13CA"/>
    <w:rsid w:val="00AC197A"/>
    <w:rsid w:val="00AD1126"/>
    <w:rsid w:val="00AD12E2"/>
    <w:rsid w:val="00AE0ACA"/>
    <w:rsid w:val="00AE5E9B"/>
    <w:rsid w:val="00AF37E4"/>
    <w:rsid w:val="00AF4BAA"/>
    <w:rsid w:val="00AF5CAE"/>
    <w:rsid w:val="00B0104A"/>
    <w:rsid w:val="00B344C4"/>
    <w:rsid w:val="00B352CA"/>
    <w:rsid w:val="00B55A81"/>
    <w:rsid w:val="00B83FD5"/>
    <w:rsid w:val="00B84AC8"/>
    <w:rsid w:val="00B86409"/>
    <w:rsid w:val="00BA06A9"/>
    <w:rsid w:val="00BB1733"/>
    <w:rsid w:val="00BC3005"/>
    <w:rsid w:val="00BC64EF"/>
    <w:rsid w:val="00BD731C"/>
    <w:rsid w:val="00C24A9D"/>
    <w:rsid w:val="00C4792A"/>
    <w:rsid w:val="00C62309"/>
    <w:rsid w:val="00C8464D"/>
    <w:rsid w:val="00CA0C24"/>
    <w:rsid w:val="00D048E4"/>
    <w:rsid w:val="00D368B1"/>
    <w:rsid w:val="00D53A31"/>
    <w:rsid w:val="00D55B84"/>
    <w:rsid w:val="00D70136"/>
    <w:rsid w:val="00D77121"/>
    <w:rsid w:val="00DB73DC"/>
    <w:rsid w:val="00DC07A1"/>
    <w:rsid w:val="00DF0FCF"/>
    <w:rsid w:val="00E10EDB"/>
    <w:rsid w:val="00E373EE"/>
    <w:rsid w:val="00E424A5"/>
    <w:rsid w:val="00E74A3E"/>
    <w:rsid w:val="00E764A0"/>
    <w:rsid w:val="00EB7F48"/>
    <w:rsid w:val="00EC54B8"/>
    <w:rsid w:val="00EF620A"/>
    <w:rsid w:val="00F10547"/>
    <w:rsid w:val="00F119A9"/>
    <w:rsid w:val="00FA360D"/>
    <w:rsid w:val="00FB0CD7"/>
    <w:rsid w:val="00FB606C"/>
    <w:rsid w:val="00FE700E"/>
    <w:rsid w:val="1D7E7750"/>
    <w:rsid w:val="272BA52C"/>
    <w:rsid w:val="2F473D47"/>
    <w:rsid w:val="69EB06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Z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B5F6E7"/>
  <w15:docId w15:val="{A03E7C26-27F9-42FF-B1FB-EEA2214AB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717E"/>
    <w:pPr>
      <w:spacing w:before="40" w:after="40" w:line="264" w:lineRule="auto"/>
    </w:pPr>
    <w:rPr>
      <w:color w:val="3A3A3C" w:themeColor="text1"/>
      <w:lang w:val="en-US"/>
    </w:rPr>
  </w:style>
  <w:style w:type="paragraph" w:styleId="Heading1">
    <w:name w:val="heading 1"/>
    <w:basedOn w:val="Normal"/>
    <w:next w:val="Normal"/>
    <w:link w:val="Heading1Char"/>
    <w:uiPriority w:val="9"/>
    <w:semiHidden/>
    <w:rsid w:val="00AD112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083B3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AD112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D112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D112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D112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D1126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D112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1126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semiHidden/>
    <w:rsid w:val="006A3E7D"/>
    <w:rPr>
      <w:rFonts w:asciiTheme="majorHAnsi" w:eastAsiaTheme="majorEastAsia" w:hAnsiTheme="majorHAnsi" w:cstheme="majorBidi"/>
      <w:color w:val="0083B3" w:themeColor="accent1" w:themeShade="BF"/>
      <w:sz w:val="32"/>
      <w:szCs w:val="32"/>
      <w:lang w:val="en-US"/>
    </w:rPr>
  </w:style>
  <w:style w:type="table" w:styleId="TableGrid">
    <w:name w:val="Table Grid"/>
    <w:basedOn w:val="TableNormal"/>
    <w:uiPriority w:val="39"/>
    <w:rsid w:val="00640B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4717E"/>
    <w:rPr>
      <w:color w:val="203359" w:themeColor="hyperlink"/>
      <w:u w:val="single"/>
      <w:lang w:val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851E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semiHidden/>
    <w:rsid w:val="00296DCE"/>
    <w:pPr>
      <w:ind w:left="720"/>
      <w:contextualSpacing/>
    </w:pPr>
  </w:style>
  <w:style w:type="paragraph" w:styleId="NoSpacing">
    <w:name w:val="No Spacing"/>
    <w:uiPriority w:val="1"/>
    <w:semiHidden/>
    <w:rsid w:val="006A3E7D"/>
    <w:pPr>
      <w:spacing w:after="0" w:line="240" w:lineRule="auto"/>
    </w:pPr>
    <w:rPr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34717E"/>
    <w:pPr>
      <w:spacing w:before="0" w:after="480" w:line="240" w:lineRule="auto"/>
      <w:contextualSpacing/>
    </w:pPr>
    <w:rPr>
      <w:rFonts w:asciiTheme="majorHAnsi" w:eastAsiaTheme="majorEastAsia" w:hAnsiTheme="majorHAnsi" w:cstheme="majorBidi"/>
      <w:color w:val="FFFFFF" w:themeColor="background1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4717E"/>
    <w:rPr>
      <w:rFonts w:asciiTheme="majorHAnsi" w:eastAsiaTheme="majorEastAsia" w:hAnsiTheme="majorHAnsi" w:cstheme="majorBidi"/>
      <w:color w:val="FFFFFF" w:themeColor="background1"/>
      <w:spacing w:val="5"/>
      <w:kern w:val="28"/>
      <w:sz w:val="56"/>
      <w:szCs w:val="52"/>
      <w:lang w:val="en-US"/>
    </w:rPr>
  </w:style>
  <w:style w:type="paragraph" w:styleId="Header">
    <w:name w:val="header"/>
    <w:basedOn w:val="Normal"/>
    <w:link w:val="HeaderChar"/>
    <w:uiPriority w:val="99"/>
    <w:semiHidden/>
    <w:rsid w:val="004B712E"/>
    <w:pPr>
      <w:tabs>
        <w:tab w:val="center" w:pos="4320"/>
        <w:tab w:val="right" w:pos="864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A3E7D"/>
    <w:rPr>
      <w:color w:val="3A3A3C" w:themeColor="text1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6C5AEB"/>
    <w:pPr>
      <w:spacing w:before="0" w:after="0" w:line="240" w:lineRule="auto"/>
      <w:jc w:val="center"/>
    </w:pPr>
    <w:rPr>
      <w:color w:val="FFFFFF" w:themeColor="background1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6C5AEB"/>
    <w:rPr>
      <w:color w:val="FFFFFF" w:themeColor="background1"/>
      <w:sz w:val="18"/>
      <w:lang w:val="en-US"/>
    </w:rPr>
  </w:style>
  <w:style w:type="paragraph" w:customStyle="1" w:styleId="Tablehead">
    <w:name w:val="Table head"/>
    <w:basedOn w:val="Normal"/>
    <w:link w:val="TableheadChar"/>
    <w:qFormat/>
    <w:rsid w:val="00AB13CA"/>
    <w:pPr>
      <w:jc w:val="center"/>
    </w:pPr>
    <w:rPr>
      <w:b/>
      <w:color w:val="00759E" w:themeColor="accent2"/>
    </w:rPr>
  </w:style>
  <w:style w:type="character" w:customStyle="1" w:styleId="TableheadChar">
    <w:name w:val="Table head Char"/>
    <w:basedOn w:val="DefaultParagraphFont"/>
    <w:link w:val="Tablehead"/>
    <w:rsid w:val="00AB13CA"/>
    <w:rPr>
      <w:b/>
      <w:color w:val="00759E" w:themeColor="accent2"/>
      <w:lang w:val="en-US"/>
    </w:rPr>
  </w:style>
  <w:style w:type="character" w:styleId="PlaceholderText">
    <w:name w:val="Placeholder Text"/>
    <w:basedOn w:val="DefaultParagraphFont"/>
    <w:uiPriority w:val="99"/>
    <w:semiHidden/>
    <w:rsid w:val="004C071E"/>
    <w:rPr>
      <w:color w:val="808080"/>
    </w:rPr>
  </w:style>
  <w:style w:type="character" w:styleId="SubtleEmphasis">
    <w:name w:val="Subtle Emphasis"/>
    <w:basedOn w:val="DefaultParagraphFont"/>
    <w:uiPriority w:val="19"/>
    <w:semiHidden/>
    <w:rsid w:val="006A3E7D"/>
    <w:rPr>
      <w:i/>
      <w:iCs/>
      <w:color w:val="6A6A6D" w:themeColor="text1" w:themeTint="BF"/>
      <w:lang w:val="en-US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A151E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A5150"/>
    <w:rPr>
      <w:color w:val="7E334C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iddlen\AppData\Roaming\Microsoft\Templates\Documents%20to%20store%20and%20share%20checklist.dotx" TargetMode="External"/></Relationships>
</file>

<file path=word/theme/theme1.xml><?xml version="1.0" encoding="utf-8"?>
<a:theme xmlns:a="http://schemas.openxmlformats.org/drawingml/2006/main" name="Office Theme">
  <a:themeElements>
    <a:clrScheme name="Custom 34">
      <a:dk1>
        <a:srgbClr val="3A3A3C"/>
      </a:dk1>
      <a:lt1>
        <a:sysClr val="window" lastClr="FFFFFF"/>
      </a:lt1>
      <a:dk2>
        <a:srgbClr val="00759E"/>
      </a:dk2>
      <a:lt2>
        <a:srgbClr val="E8E8E8"/>
      </a:lt2>
      <a:accent1>
        <a:srgbClr val="00B0F0"/>
      </a:accent1>
      <a:accent2>
        <a:srgbClr val="00759E"/>
      </a:accent2>
      <a:accent3>
        <a:srgbClr val="6DD9FF"/>
      </a:accent3>
      <a:accent4>
        <a:srgbClr val="21C5AC"/>
      </a:accent4>
      <a:accent5>
        <a:srgbClr val="00759E"/>
      </a:accent5>
      <a:accent6>
        <a:srgbClr val="BDC3B9"/>
      </a:accent6>
      <a:hlink>
        <a:srgbClr val="203359"/>
      </a:hlink>
      <a:folHlink>
        <a:srgbClr val="7E334C"/>
      </a:folHlink>
    </a:clrScheme>
    <a:fontScheme name="Gill Sans MT">
      <a:maj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572b0974-8504-4daf-bb6e-370c0d647b0b" xsi:nil="true"/>
    <MediaServiceKeyPoints xmlns="29c25acc-bad1-4fc5-95fa-1eaeacf01d62" xsi:nil="true"/>
    <lcf76f155ced4ddcb4097134ff3c332f xmlns="29c25acc-bad1-4fc5-95fa-1eaeacf01d62">
      <Terms xmlns="http://schemas.microsoft.com/office/infopath/2007/PartnerControls"/>
    </lcf76f155ced4ddcb4097134ff3c332f>
    <Notes xmlns="29c25acc-bad1-4fc5-95fa-1eaeacf01d62" xsi:nil="true"/>
    <Icon xmlns="29c25acc-bad1-4fc5-95fa-1eaeacf01d62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0371624046D4541B84571BD82C2D679" ma:contentTypeVersion="26" ma:contentTypeDescription="Create a new document." ma:contentTypeScope="" ma:versionID="6d4fb134d1de42b1cb678f69916cf952">
  <xsd:schema xmlns:xsd="http://www.w3.org/2001/XMLSchema" xmlns:xs="http://www.w3.org/2001/XMLSchema" xmlns:p="http://schemas.microsoft.com/office/2006/metadata/properties" xmlns:ns1="http://schemas.microsoft.com/sharepoint/v3" xmlns:ns2="29c25acc-bad1-4fc5-95fa-1eaeacf01d62" xmlns:ns3="572b0974-8504-4daf-bb6e-370c0d647b0b" targetNamespace="http://schemas.microsoft.com/office/2006/metadata/properties" ma:root="true" ma:fieldsID="3bb72f3369750d71c3aad3c2c4311fd2" ns1:_="" ns2:_="" ns3:_="">
    <xsd:import namespace="http://schemas.microsoft.com/sharepoint/v3"/>
    <xsd:import namespace="29c25acc-bad1-4fc5-95fa-1eaeacf01d62"/>
    <xsd:import namespace="572b0974-8504-4daf-bb6e-370c0d647b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Notes" minOccurs="0"/>
                <xsd:element ref="ns2:MediaServiceSearchProperties" minOccurs="0"/>
                <xsd:element ref="ns2:Ic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c25acc-bad1-4fc5-95fa-1eaeacf01d6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hidden="true" ma:internalName="MediaServiceKeyPoints" ma:readOnly="true">
      <xsd:simpleType>
        <xsd:restriction base="dms:Note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1" nillable="true" ma:displayName="Length (seconds)" ma:hidden="true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96c85c2b-f5aa-4080-a0c9-e9b38589de6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Notes" ma:index="26" nillable="true" ma:displayName="Notes" ma:description="Welcome Docs, key links, orientations for Internal New Hires, and New IT Staff" ma:format="Dropdown" ma:internalName="Notes">
      <xsd:simpleType>
        <xsd:restriction base="dms:Note">
          <xsd:maxLength value="255"/>
        </xsd:restriction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Icon" ma:index="28" nillable="true" ma:displayName="Icon" ma:format="Thumbnail" ma:internalName="Icon">
      <xsd:simpleType>
        <xsd:restriction base="dms:Unknown"/>
      </xsd:simpleType>
    </xsd:element>
    <xsd:element name="MediaServiceBillingMetadata" ma:index="2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2b0974-8504-4daf-bb6e-370c0d647b0b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24" nillable="true" ma:displayName="Taxonomy Catch All Column" ma:hidden="true" ma:list="{0f17f86c-ab31-4519-bf0c-0750fc60847e}" ma:internalName="TaxCatchAll" ma:readOnly="false" ma:showField="CatchAllData" ma:web="572b0974-8504-4daf-bb6e-370c0d647b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274FEAC-9B74-48BF-9EF9-106FAB70F56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90DBD6E-AB6A-4677-A104-91320E3955B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8CC8BB02-A43C-4B29-B7C6-B9328D334CD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54D90B4-77C3-49E8-8F8B-68489C49E52C}"/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Documents to store and share checklist.dotx</Template>
  <TotalTime>50</TotalTime>
  <Pages>2</Pages>
  <Words>38</Words>
  <Characters>221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Riddle</dc:creator>
  <cp:keywords/>
  <dc:description/>
  <cp:lastModifiedBy>Nicholas Riddle</cp:lastModifiedBy>
  <cp:revision>1</cp:revision>
  <cp:lastPrinted>2024-05-14T12:52:00Z</cp:lastPrinted>
  <dcterms:created xsi:type="dcterms:W3CDTF">2024-05-14T12:49:00Z</dcterms:created>
  <dcterms:modified xsi:type="dcterms:W3CDTF">2024-05-14T13:42:00Z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0x010100E0371624046D4541B84571BD82C2D679</vt:lpwstr>
  </property>
  <property fmtid="{D5CDD505-2E9C-101B-9397-08002B2CF9AE}" pid="3" name="MediaServiceImageTags">
    <vt:lpwstr/>
  </property>
</Properties>
</file>